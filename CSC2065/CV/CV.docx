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7147" w14:textId="1A933743" w:rsidR="005970EE" w:rsidRDefault="005970EE">
      <w:pPr>
        <w:rPr>
          <w:color w:val="auto"/>
        </w:rPr>
      </w:pPr>
    </w:p>
    <w:p w14:paraId="74940688" w14:textId="4A6362EA" w:rsidR="005970EE" w:rsidRDefault="005970EE">
      <w:pPr>
        <w:rPr>
          <w:color w:val="auto"/>
        </w:rPr>
      </w:pPr>
    </w:p>
    <w:p w14:paraId="3431B25A" w14:textId="1CBBCD20" w:rsidR="005970EE" w:rsidRDefault="005970EE">
      <w:pPr>
        <w:rPr>
          <w:color w:val="auto"/>
        </w:rPr>
      </w:pPr>
      <w:r w:rsidRPr="005970EE">
        <w:rPr>
          <w:noProof/>
          <w:color w:val="auto"/>
        </w:rPr>
        <w:drawing>
          <wp:anchor distT="0" distB="0" distL="114300" distR="114300" simplePos="0" relativeHeight="251750406" behindDoc="0" locked="0" layoutInCell="1" allowOverlap="1" wp14:anchorId="0207540C" wp14:editId="2D844F38">
            <wp:simplePos x="0" y="0"/>
            <wp:positionH relativeFrom="column">
              <wp:posOffset>76200</wp:posOffset>
            </wp:positionH>
            <wp:positionV relativeFrom="paragraph">
              <wp:posOffset>65405</wp:posOffset>
            </wp:positionV>
            <wp:extent cx="6858000" cy="3740785"/>
            <wp:effectExtent l="0" t="0" r="0" b="0"/>
            <wp:wrapNone/>
            <wp:docPr id="204287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618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br w:type="page"/>
      </w:r>
    </w:p>
    <w:p w14:paraId="13B3EECF" w14:textId="7E98BBD3" w:rsidR="005970EE" w:rsidRDefault="00B41E17" w:rsidP="005970EE">
      <w:pPr>
        <w:rPr>
          <w:color w:val="auto"/>
        </w:rPr>
      </w:pPr>
      <w:r>
        <w:rPr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732998" behindDoc="0" locked="0" layoutInCell="1" allowOverlap="1" wp14:anchorId="2F00DCF4" wp14:editId="1D2A79FF">
                <wp:simplePos x="0" y="0"/>
                <wp:positionH relativeFrom="column">
                  <wp:posOffset>2641600</wp:posOffset>
                </wp:positionH>
                <wp:positionV relativeFrom="paragraph">
                  <wp:posOffset>5961380</wp:posOffset>
                </wp:positionV>
                <wp:extent cx="4420235" cy="0"/>
                <wp:effectExtent l="0" t="0" r="0" b="0"/>
                <wp:wrapNone/>
                <wp:docPr id="159943729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02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9AE57E" id="Straight Connector 12" o:spid="_x0000_s1026" style="position:absolute;flip:y;z-index:251732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pt,469.4pt" to="556.05pt,4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" strokecolor="#cff5d1" strokeweight="1.5pt">
                <v:stroke joinstyle="miter"/>
              </v:lin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31974" behindDoc="0" locked="0" layoutInCell="1" allowOverlap="1" wp14:anchorId="7861D072" wp14:editId="45DEA82F">
                <wp:simplePos x="0" y="0"/>
                <wp:positionH relativeFrom="column">
                  <wp:posOffset>2659380</wp:posOffset>
                </wp:positionH>
                <wp:positionV relativeFrom="paragraph">
                  <wp:posOffset>2400300</wp:posOffset>
                </wp:positionV>
                <wp:extent cx="4420235" cy="0"/>
                <wp:effectExtent l="0" t="0" r="0" b="0"/>
                <wp:wrapNone/>
                <wp:docPr id="73422637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02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848BA" id="Straight Connector 12" o:spid="_x0000_s1026" style="position:absolute;flip:y;z-index:2517319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4pt,189pt" to="557.45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" strokecolor="#cff5d1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950" behindDoc="0" locked="0" layoutInCell="1" allowOverlap="1" wp14:anchorId="57EE2BBF" wp14:editId="363D00AF">
                <wp:simplePos x="0" y="0"/>
                <wp:positionH relativeFrom="column">
                  <wp:posOffset>2692400</wp:posOffset>
                </wp:positionH>
                <wp:positionV relativeFrom="paragraph">
                  <wp:posOffset>2686685</wp:posOffset>
                </wp:positionV>
                <wp:extent cx="431800" cy="431800"/>
                <wp:effectExtent l="0" t="0" r="6350" b="6350"/>
                <wp:wrapNone/>
                <wp:docPr id="24583903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5A0975" id="Oval 10" o:spid="_x0000_s1026" style="position:absolute;margin-left:212pt;margin-top:211.55pt;width:34pt;height:34pt;z-index:2517309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" stroked="f" strokeweight="1pt">
                <v:fill r:id="rId13" o:title="" recolor="t" rotate="t" type="frame"/>
                <v:stroke joinstyle="miter"/>
              </v:oval>
            </w:pict>
          </mc:Fallback>
        </mc:AlternateContent>
      </w:r>
      <w:r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35046" behindDoc="1" locked="0" layoutInCell="1" allowOverlap="1" wp14:anchorId="63CD16A3" wp14:editId="62AE94D2">
                <wp:simplePos x="0" y="0"/>
                <wp:positionH relativeFrom="page">
                  <wp:posOffset>3111500</wp:posOffset>
                </wp:positionH>
                <wp:positionV relativeFrom="paragraph">
                  <wp:posOffset>6000750</wp:posOffset>
                </wp:positionV>
                <wp:extent cx="4419600" cy="3381375"/>
                <wp:effectExtent l="0" t="0" r="0" b="0"/>
                <wp:wrapNone/>
                <wp:docPr id="1040866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3381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61619" w14:textId="77777777" w:rsidR="005970EE" w:rsidRPr="00020BEB" w:rsidRDefault="005970EE" w:rsidP="005970EE">
                            <w:pPr>
                              <w:pStyle w:val="Heading1"/>
                            </w:pPr>
                            <w:r>
                              <w:t>tech Projects</w:t>
                            </w:r>
                          </w:p>
                          <w:p w14:paraId="292A75E1" w14:textId="77777777" w:rsidR="005970EE" w:rsidRPr="00093C12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093C12">
                              <w:t>Level 2 Software Engineering Project</w:t>
                            </w:r>
                          </w:p>
                          <w:p w14:paraId="5CF90670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093C12">
                              <w:t>Recently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began group coursework</w:t>
                            </w:r>
                            <w:proofErr w:type="gramEnd"/>
                            <w:r>
                              <w:t xml:space="preserve"> on an informative sustainability board game, involving full development life cycle using Agile Methodology.</w:t>
                            </w:r>
                          </w:p>
                          <w:p w14:paraId="5878DE63" w14:textId="77777777" w:rsidR="005970EE" w:rsidRDefault="005970EE" w:rsidP="005970EE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2FF864CA" w14:textId="77777777" w:rsidR="005970EE" w:rsidRPr="00136671" w:rsidRDefault="005970EE" w:rsidP="005970EE">
                            <w:pPr>
                              <w:rPr>
                                <w:sz w:val="12"/>
                                <w:szCs w:val="16"/>
                              </w:rPr>
                            </w:pPr>
                          </w:p>
                          <w:p w14:paraId="673F77A4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Level 2 Artificial Intelligence and Machine Learning Project</w:t>
                            </w:r>
                          </w:p>
                          <w:p w14:paraId="08DDBBC1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I will complete an i</w:t>
                            </w:r>
                            <w:r w:rsidRPr="004B381A">
                              <w:t>ndividual</w:t>
                            </w:r>
                            <w:r>
                              <w:t xml:space="preserve"> piece of</w:t>
                            </w:r>
                            <w:r w:rsidRPr="004B381A">
                              <w:t xml:space="preserve"> </w:t>
                            </w:r>
                            <w:r>
                              <w:t>c</w:t>
                            </w:r>
                            <w:r w:rsidRPr="004B381A">
                              <w:t xml:space="preserve">oursework </w:t>
                            </w:r>
                            <w:r>
                              <w:t>demonstrating s</w:t>
                            </w:r>
                            <w:r w:rsidRPr="004B381A">
                              <w:t xml:space="preserve">tatistics, </w:t>
                            </w:r>
                            <w:r>
                              <w:t>f</w:t>
                            </w:r>
                            <w:r w:rsidRPr="004B381A">
                              <w:t xml:space="preserve">eature </w:t>
                            </w:r>
                            <w:proofErr w:type="gramStart"/>
                            <w:r>
                              <w:t>s</w:t>
                            </w:r>
                            <w:r w:rsidRPr="004B381A">
                              <w:t>election</w:t>
                            </w:r>
                            <w:proofErr w:type="gramEnd"/>
                            <w:r w:rsidRPr="004B381A">
                              <w:t xml:space="preserve"> and </w:t>
                            </w:r>
                            <w:r>
                              <w:t>m</w:t>
                            </w:r>
                            <w:r w:rsidRPr="004B381A">
                              <w:t xml:space="preserve">achine </w:t>
                            </w:r>
                            <w:r>
                              <w:t>l</w:t>
                            </w:r>
                            <w:r w:rsidRPr="004B381A">
                              <w:t>earning</w:t>
                            </w:r>
                            <w:r>
                              <w:t xml:space="preserve"> in Python.</w:t>
                            </w:r>
                          </w:p>
                          <w:p w14:paraId="3D78812D" w14:textId="77777777" w:rsidR="005970EE" w:rsidRDefault="005970EE" w:rsidP="005970EE"/>
                          <w:p w14:paraId="53007FAD" w14:textId="77777777" w:rsidR="005970EE" w:rsidRPr="00136671" w:rsidRDefault="005970EE" w:rsidP="005970EE">
                            <w:pPr>
                              <w:rPr>
                                <w:sz w:val="12"/>
                                <w:szCs w:val="16"/>
                              </w:rPr>
                            </w:pPr>
                          </w:p>
                          <w:p w14:paraId="552EF201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5262DC">
                              <w:t xml:space="preserve">Level </w:t>
                            </w:r>
                            <w:r>
                              <w:t>1 Data Driven Systems Project</w:t>
                            </w:r>
                          </w:p>
                          <w:p w14:paraId="0506E842" w14:textId="42A0A6FB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 xml:space="preserve">Created CRUD web application for beach cleaning </w:t>
                            </w:r>
                            <w:proofErr w:type="spellStart"/>
                            <w:r>
                              <w:t>organi</w:t>
                            </w:r>
                            <w:r w:rsidR="008C7F45">
                              <w:t>s</w:t>
                            </w:r>
                            <w:r>
                              <w:t>ation</w:t>
                            </w:r>
                            <w:proofErr w:type="spellEnd"/>
                            <w:r>
                              <w:t xml:space="preserve"> in a group. My role was to design and implement a </w:t>
                            </w:r>
                            <w:proofErr w:type="spellStart"/>
                            <w:r>
                              <w:t>normali</w:t>
                            </w:r>
                            <w:r w:rsidR="008C7F45">
                              <w:t>s</w:t>
                            </w:r>
                            <w:r>
                              <w:t>ed</w:t>
                            </w:r>
                            <w:proofErr w:type="spellEnd"/>
                            <w:r>
                              <w:t xml:space="preserve"> relational database using SQL. </w:t>
                            </w:r>
                          </w:p>
                          <w:p w14:paraId="7508E1EC" w14:textId="3F66E139" w:rsidR="005970EE" w:rsidRPr="00500453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Queried the database, analy</w:t>
                            </w:r>
                            <w:r w:rsidR="008C7F45">
                              <w:t>s</w:t>
                            </w:r>
                            <w:r>
                              <w:t xml:space="preserve">ed and displayed </w:t>
                            </w:r>
                            <w:proofErr w:type="spellStart"/>
                            <w:r>
                              <w:t>visuali</w:t>
                            </w:r>
                            <w:r w:rsidR="008C7F45">
                              <w:t>s</w:t>
                            </w:r>
                            <w:r>
                              <w:t>ations</w:t>
                            </w:r>
                            <w:proofErr w:type="spellEnd"/>
                            <w:r>
                              <w:t xml:space="preserve"> and charts of the data on webpages using JavaScript, HTML and CSS. </w:t>
                            </w:r>
                          </w:p>
                          <w:p w14:paraId="70D0128B" w14:textId="77777777" w:rsidR="005970EE" w:rsidRDefault="005970EE" w:rsidP="005970EE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7964496A" w14:textId="77777777" w:rsidR="005970EE" w:rsidRPr="00136671" w:rsidRDefault="005970EE" w:rsidP="005970EE">
                            <w:pPr>
                              <w:rPr>
                                <w:sz w:val="12"/>
                                <w:szCs w:val="16"/>
                              </w:rPr>
                            </w:pPr>
                          </w:p>
                          <w:p w14:paraId="17616F81" w14:textId="77777777" w:rsidR="005970EE" w:rsidRPr="00486AC0" w:rsidRDefault="005970EE" w:rsidP="005970EE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CD16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5pt;margin-top:472.5pt;width:348pt;height:266.25pt;z-index:-25158143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" filled="f" stroked="f">
                <v:textbox>
                  <w:txbxContent>
                    <w:p w14:paraId="2D261619" w14:textId="77777777" w:rsidR="005970EE" w:rsidRPr="00020BEB" w:rsidRDefault="005970EE" w:rsidP="005970EE">
                      <w:pPr>
                        <w:pStyle w:val="Heading1"/>
                      </w:pPr>
                      <w:r>
                        <w:t>tech Projects</w:t>
                      </w:r>
                    </w:p>
                    <w:p w14:paraId="292A75E1" w14:textId="77777777" w:rsidR="005970EE" w:rsidRPr="00093C12" w:rsidRDefault="005970EE" w:rsidP="005970EE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093C12">
                        <w:t>Level 2 Software Engineering Project</w:t>
                      </w:r>
                    </w:p>
                    <w:p w14:paraId="5CF90670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093C12">
                        <w:t>Recently</w:t>
                      </w:r>
                      <w:r>
                        <w:t xml:space="preserve"> </w:t>
                      </w:r>
                      <w:proofErr w:type="gramStart"/>
                      <w:r>
                        <w:t>began group coursework</w:t>
                      </w:r>
                      <w:proofErr w:type="gramEnd"/>
                      <w:r>
                        <w:t xml:space="preserve"> on an informative sustainability board game, involving full development life cycle using Agile Methodology.</w:t>
                      </w:r>
                    </w:p>
                    <w:p w14:paraId="5878DE63" w14:textId="77777777" w:rsidR="005970EE" w:rsidRDefault="005970EE" w:rsidP="005970EE">
                      <w:pPr>
                        <w:rPr>
                          <w:sz w:val="16"/>
                          <w:szCs w:val="20"/>
                        </w:rPr>
                      </w:pPr>
                    </w:p>
                    <w:p w14:paraId="2FF864CA" w14:textId="77777777" w:rsidR="005970EE" w:rsidRPr="00136671" w:rsidRDefault="005970EE" w:rsidP="005970EE">
                      <w:pPr>
                        <w:rPr>
                          <w:sz w:val="12"/>
                          <w:szCs w:val="16"/>
                        </w:rPr>
                      </w:pPr>
                    </w:p>
                    <w:p w14:paraId="673F77A4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Level 2 Artificial Intelligence and Machine Learning Project</w:t>
                      </w:r>
                    </w:p>
                    <w:p w14:paraId="08DDBBC1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I will complete an i</w:t>
                      </w:r>
                      <w:r w:rsidRPr="004B381A">
                        <w:t>ndividual</w:t>
                      </w:r>
                      <w:r>
                        <w:t xml:space="preserve"> piece of</w:t>
                      </w:r>
                      <w:r w:rsidRPr="004B381A">
                        <w:t xml:space="preserve"> </w:t>
                      </w:r>
                      <w:r>
                        <w:t>c</w:t>
                      </w:r>
                      <w:r w:rsidRPr="004B381A">
                        <w:t xml:space="preserve">oursework </w:t>
                      </w:r>
                      <w:r>
                        <w:t>demonstrating s</w:t>
                      </w:r>
                      <w:r w:rsidRPr="004B381A">
                        <w:t xml:space="preserve">tatistics, </w:t>
                      </w:r>
                      <w:r>
                        <w:t>f</w:t>
                      </w:r>
                      <w:r w:rsidRPr="004B381A">
                        <w:t xml:space="preserve">eature </w:t>
                      </w:r>
                      <w:proofErr w:type="gramStart"/>
                      <w:r>
                        <w:t>s</w:t>
                      </w:r>
                      <w:r w:rsidRPr="004B381A">
                        <w:t>election</w:t>
                      </w:r>
                      <w:proofErr w:type="gramEnd"/>
                      <w:r w:rsidRPr="004B381A">
                        <w:t xml:space="preserve"> and </w:t>
                      </w:r>
                      <w:r>
                        <w:t>m</w:t>
                      </w:r>
                      <w:r w:rsidRPr="004B381A">
                        <w:t xml:space="preserve">achine </w:t>
                      </w:r>
                      <w:r>
                        <w:t>l</w:t>
                      </w:r>
                      <w:r w:rsidRPr="004B381A">
                        <w:t>earning</w:t>
                      </w:r>
                      <w:r>
                        <w:t xml:space="preserve"> in Python.</w:t>
                      </w:r>
                    </w:p>
                    <w:p w14:paraId="3D78812D" w14:textId="77777777" w:rsidR="005970EE" w:rsidRDefault="005970EE" w:rsidP="005970EE"/>
                    <w:p w14:paraId="53007FAD" w14:textId="77777777" w:rsidR="005970EE" w:rsidRPr="00136671" w:rsidRDefault="005970EE" w:rsidP="005970EE">
                      <w:pPr>
                        <w:rPr>
                          <w:sz w:val="12"/>
                          <w:szCs w:val="16"/>
                        </w:rPr>
                      </w:pPr>
                    </w:p>
                    <w:p w14:paraId="552EF201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5262DC">
                        <w:t xml:space="preserve">Level </w:t>
                      </w:r>
                      <w:r>
                        <w:t>1 Data Driven Systems Project</w:t>
                      </w:r>
                    </w:p>
                    <w:p w14:paraId="0506E842" w14:textId="42A0A6FB" w:rsidR="005970EE" w:rsidRDefault="005970EE" w:rsidP="005970EE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 xml:space="preserve">Created CRUD web application for beach cleaning </w:t>
                      </w:r>
                      <w:proofErr w:type="spellStart"/>
                      <w:r>
                        <w:t>organi</w:t>
                      </w:r>
                      <w:r w:rsidR="008C7F45">
                        <w:t>s</w:t>
                      </w:r>
                      <w:r>
                        <w:t>ation</w:t>
                      </w:r>
                      <w:proofErr w:type="spellEnd"/>
                      <w:r>
                        <w:t xml:space="preserve"> in a group. My role was to design and implement a </w:t>
                      </w:r>
                      <w:proofErr w:type="spellStart"/>
                      <w:r>
                        <w:t>normali</w:t>
                      </w:r>
                      <w:r w:rsidR="008C7F45">
                        <w:t>s</w:t>
                      </w:r>
                      <w:r>
                        <w:t>ed</w:t>
                      </w:r>
                      <w:proofErr w:type="spellEnd"/>
                      <w:r>
                        <w:t xml:space="preserve"> relational database using SQL. </w:t>
                      </w:r>
                    </w:p>
                    <w:p w14:paraId="7508E1EC" w14:textId="3F66E139" w:rsidR="005970EE" w:rsidRPr="00500453" w:rsidRDefault="005970EE" w:rsidP="005970EE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Queried the database, analy</w:t>
                      </w:r>
                      <w:r w:rsidR="008C7F45">
                        <w:t>s</w:t>
                      </w:r>
                      <w:r>
                        <w:t xml:space="preserve">ed and displayed </w:t>
                      </w:r>
                      <w:proofErr w:type="spellStart"/>
                      <w:r>
                        <w:t>visuali</w:t>
                      </w:r>
                      <w:r w:rsidR="008C7F45">
                        <w:t>s</w:t>
                      </w:r>
                      <w:r>
                        <w:t>ations</w:t>
                      </w:r>
                      <w:proofErr w:type="spellEnd"/>
                      <w:r>
                        <w:t xml:space="preserve"> and charts of the data on webpages using JavaScript, HTML and CSS. </w:t>
                      </w:r>
                    </w:p>
                    <w:p w14:paraId="70D0128B" w14:textId="77777777" w:rsidR="005970EE" w:rsidRDefault="005970EE" w:rsidP="005970EE">
                      <w:pPr>
                        <w:rPr>
                          <w:sz w:val="16"/>
                          <w:szCs w:val="20"/>
                        </w:rPr>
                      </w:pPr>
                    </w:p>
                    <w:p w14:paraId="7964496A" w14:textId="77777777" w:rsidR="005970EE" w:rsidRPr="00136671" w:rsidRDefault="005970EE" w:rsidP="005970EE">
                      <w:pPr>
                        <w:rPr>
                          <w:sz w:val="12"/>
                          <w:szCs w:val="16"/>
                        </w:rPr>
                      </w:pPr>
                    </w:p>
                    <w:p w14:paraId="17616F81" w14:textId="77777777" w:rsidR="005970EE" w:rsidRPr="00486AC0" w:rsidRDefault="005970EE" w:rsidP="005970EE">
                      <w:pPr>
                        <w:rPr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29926" behindDoc="0" locked="0" layoutInCell="1" allowOverlap="1" wp14:anchorId="000CDCAE" wp14:editId="67636E6A">
                <wp:simplePos x="0" y="0"/>
                <wp:positionH relativeFrom="page">
                  <wp:posOffset>3114675</wp:posOffset>
                </wp:positionH>
                <wp:positionV relativeFrom="paragraph">
                  <wp:posOffset>2458085</wp:posOffset>
                </wp:positionV>
                <wp:extent cx="4419600" cy="3676650"/>
                <wp:effectExtent l="0" t="0" r="0" b="0"/>
                <wp:wrapSquare wrapText="bothSides"/>
                <wp:docPr id="721306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367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1EEDD" w14:textId="77777777" w:rsidR="005970EE" w:rsidRPr="00020BEB" w:rsidRDefault="005970EE" w:rsidP="005970EE">
                            <w:pPr>
                              <w:pStyle w:val="Heading1"/>
                            </w:pPr>
                            <w:r w:rsidRPr="006C5F9F">
                              <w:t>E</w:t>
                            </w:r>
                            <w:r>
                              <w:t>ducation</w:t>
                            </w:r>
                          </w:p>
                          <w:p w14:paraId="69C55CF7" w14:textId="77777777" w:rsidR="005970EE" w:rsidRDefault="005970EE" w:rsidP="005970EE">
                            <w:pPr>
                              <w:ind w:left="720"/>
                            </w:pPr>
                            <w:r>
                              <w:t>2025 – 2029 Queen’s University Belfast BSc Computer Science with Professional Experience</w:t>
                            </w:r>
                          </w:p>
                          <w:p w14:paraId="538C50E9" w14:textId="77777777" w:rsidR="005970EE" w:rsidRDefault="005970EE" w:rsidP="005970EE"/>
                          <w:p w14:paraId="4908EB09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L</w:t>
                            </w:r>
                            <w:r w:rsidRPr="005262DC">
                              <w:t>evel 2 Modules</w:t>
                            </w:r>
                          </w:p>
                          <w:p w14:paraId="762DA3CA" w14:textId="77777777" w:rsidR="005970EE" w:rsidRPr="008B1E01" w:rsidRDefault="005970EE" w:rsidP="005970EE">
                            <w:r w:rsidRPr="008B1E01">
                              <w:t>Software Engineering &amp; Systems Development (TBC), Networks and Protocols (TBC), Data Structures &amp; Algorithms (TBC), Professional and Transferable Skills (TBC), Theory of Computation (TBC).</w:t>
                            </w:r>
                          </w:p>
                          <w:p w14:paraId="4FF16F52" w14:textId="77777777" w:rsidR="005970EE" w:rsidRDefault="005970EE" w:rsidP="005970EE"/>
                          <w:p w14:paraId="7C488F34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 w:rsidRPr="005262DC">
                              <w:t>Level 1 Modules</w:t>
                            </w:r>
                          </w:p>
                          <w:p w14:paraId="06AAA5BF" w14:textId="77777777" w:rsidR="005970EE" w:rsidRPr="008B1E01" w:rsidRDefault="005970EE" w:rsidP="005970EE">
                            <w:r w:rsidRPr="008B1E01">
                              <w:t>Introduction to Computer Architecture (87%), Data Driven Systems (82%), Procedural Programming (96%), Fundamentals of Maths for Computing (79%), Introduction to Cyber Security (81%), Object Oriented Programming (84%).</w:t>
                            </w:r>
                          </w:p>
                          <w:p w14:paraId="6CC4D6FE" w14:textId="77777777" w:rsidR="005970EE" w:rsidRPr="008B1E01" w:rsidRDefault="005970EE" w:rsidP="005970EE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</w:p>
                          <w:p w14:paraId="5678B3F3" w14:textId="77777777" w:rsidR="005970EE" w:rsidRPr="008B1E01" w:rsidRDefault="005970EE" w:rsidP="005970EE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proofErr w:type="gramStart"/>
                            <w:r w:rsidRPr="008B1E01">
                              <w:t>A Levels</w:t>
                            </w:r>
                            <w:proofErr w:type="gramEnd"/>
                            <w:r w:rsidRPr="008B1E01">
                              <w:t>: Mathematics (A) Computer Science(B) Further Mathematics (B) Biology (B)</w:t>
                            </w:r>
                          </w:p>
                          <w:p w14:paraId="6F9C5DD9" w14:textId="77777777" w:rsidR="005970EE" w:rsidRPr="008B1E01" w:rsidRDefault="005970EE" w:rsidP="005970EE">
                            <w:r w:rsidRPr="008B1E01">
                              <w:t>11 GCSEs including A* grades in Computer Science, Mathematics, Further Mathematics and English 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CDCAE" id="_x0000_s1027" type="#_x0000_t202" style="position:absolute;margin-left:245.25pt;margin-top:193.55pt;width:348pt;height:289.5pt;z-index:25172992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" filled="f" stroked="f">
                <v:textbox>
                  <w:txbxContent>
                    <w:p w14:paraId="2DD1EEDD" w14:textId="77777777" w:rsidR="005970EE" w:rsidRPr="00020BEB" w:rsidRDefault="005970EE" w:rsidP="005970EE">
                      <w:pPr>
                        <w:pStyle w:val="Heading1"/>
                      </w:pPr>
                      <w:r w:rsidRPr="006C5F9F">
                        <w:t>E</w:t>
                      </w:r>
                      <w:r>
                        <w:t>ducation</w:t>
                      </w:r>
                    </w:p>
                    <w:p w14:paraId="69C55CF7" w14:textId="77777777" w:rsidR="005970EE" w:rsidRDefault="005970EE" w:rsidP="005970EE">
                      <w:pPr>
                        <w:ind w:left="720"/>
                      </w:pPr>
                      <w:r>
                        <w:t>2025 – 2029 Queen’s University Belfast BSc Computer Science with Professional Experience</w:t>
                      </w:r>
                    </w:p>
                    <w:p w14:paraId="538C50E9" w14:textId="77777777" w:rsidR="005970EE" w:rsidRDefault="005970EE" w:rsidP="005970EE"/>
                    <w:p w14:paraId="4908EB09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L</w:t>
                      </w:r>
                      <w:r w:rsidRPr="005262DC">
                        <w:t>evel 2 Modules</w:t>
                      </w:r>
                    </w:p>
                    <w:p w14:paraId="762DA3CA" w14:textId="77777777" w:rsidR="005970EE" w:rsidRPr="008B1E01" w:rsidRDefault="005970EE" w:rsidP="005970EE">
                      <w:r w:rsidRPr="008B1E01">
                        <w:t>Software Engineering &amp; Systems Development (TBC), Networks and Protocols (TBC), Data Structures &amp; Algorithms (TBC), Professional and Transferable Skills (TBC), Theory of Computation (TBC).</w:t>
                      </w:r>
                    </w:p>
                    <w:p w14:paraId="4FF16F52" w14:textId="77777777" w:rsidR="005970EE" w:rsidRDefault="005970EE" w:rsidP="005970EE"/>
                    <w:p w14:paraId="7C488F34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 w:rsidRPr="005262DC">
                        <w:t>Level 1 Modules</w:t>
                      </w:r>
                    </w:p>
                    <w:p w14:paraId="06AAA5BF" w14:textId="77777777" w:rsidR="005970EE" w:rsidRPr="008B1E01" w:rsidRDefault="005970EE" w:rsidP="005970EE">
                      <w:r w:rsidRPr="008B1E01">
                        <w:t>Introduction to Computer Architecture (87%), Data Driven Systems (82%), Procedural Programming (96%), Fundamentals of Maths for Computing (79%), Introduction to Cyber Security (81%), Object Oriented Programming (84%).</w:t>
                      </w:r>
                    </w:p>
                    <w:p w14:paraId="6CC4D6FE" w14:textId="77777777" w:rsidR="005970EE" w:rsidRPr="008B1E01" w:rsidRDefault="005970EE" w:rsidP="005970EE">
                      <w:pPr>
                        <w:rPr>
                          <w:sz w:val="22"/>
                          <w:szCs w:val="28"/>
                        </w:rPr>
                      </w:pPr>
                    </w:p>
                    <w:p w14:paraId="5678B3F3" w14:textId="77777777" w:rsidR="005970EE" w:rsidRPr="008B1E01" w:rsidRDefault="005970EE" w:rsidP="005970EE">
                      <w:pPr>
                        <w:rPr>
                          <w:sz w:val="24"/>
                          <w:szCs w:val="32"/>
                        </w:rPr>
                      </w:pPr>
                      <w:proofErr w:type="gramStart"/>
                      <w:r w:rsidRPr="008B1E01">
                        <w:t>A Levels</w:t>
                      </w:r>
                      <w:proofErr w:type="gramEnd"/>
                      <w:r w:rsidRPr="008B1E01">
                        <w:t>: Mathematics (A) Computer Science(B) Further Mathematics (B) Biology (B)</w:t>
                      </w:r>
                    </w:p>
                    <w:p w14:paraId="6F9C5DD9" w14:textId="77777777" w:rsidR="005970EE" w:rsidRPr="008B1E01" w:rsidRDefault="005970EE" w:rsidP="005970EE">
                      <w:r w:rsidRPr="008B1E01">
                        <w:t>11 GCSEs including A* grades in Computer Science, Mathematics, Further Mathematics and English Language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28902" behindDoc="0" locked="0" layoutInCell="1" allowOverlap="1" wp14:anchorId="18D4F879" wp14:editId="6C8FC441">
                <wp:simplePos x="0" y="0"/>
                <wp:positionH relativeFrom="page">
                  <wp:posOffset>3095625</wp:posOffset>
                </wp:positionH>
                <wp:positionV relativeFrom="paragraph">
                  <wp:posOffset>1362075</wp:posOffset>
                </wp:positionV>
                <wp:extent cx="4438650" cy="1404620"/>
                <wp:effectExtent l="0" t="0" r="0" b="0"/>
                <wp:wrapSquare wrapText="bothSides"/>
                <wp:docPr id="21272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D988B" w14:textId="559FF627" w:rsidR="005970EE" w:rsidRDefault="00B41E17" w:rsidP="005970EE">
                            <w:r>
                              <w:t xml:space="preserve">Current Queen’s University BSc Computer Science student with a wide range of technical skills developed from my degree and soft skills of teamwork, adaptability and reliability displayed by my part-time job that I have kept for over 4 years. </w:t>
                            </w:r>
                            <w:proofErr w:type="gramStart"/>
                            <w:r>
                              <w:t>Currently</w:t>
                            </w:r>
                            <w:proofErr w:type="gramEnd"/>
                            <w:r>
                              <w:t xml:space="preserve"> looking for </w:t>
                            </w:r>
                            <w:proofErr w:type="gramStart"/>
                            <w:r>
                              <w:t>full time</w:t>
                            </w:r>
                            <w:proofErr w:type="gramEnd"/>
                            <w:r>
                              <w:t xml:space="preserve"> placement year internships.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D4F879" id="_x0000_s1028" type="#_x0000_t202" style="position:absolute;margin-left:243.75pt;margin-top:107.25pt;width:349.5pt;height:110.6pt;z-index:25172890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" filled="f" stroked="f">
                <v:textbox style="mso-fit-shape-to-text:t">
                  <w:txbxContent>
                    <w:p w14:paraId="74CD988B" w14:textId="559FF627" w:rsidR="005970EE" w:rsidRDefault="00B41E17" w:rsidP="005970EE">
                      <w:r>
                        <w:t xml:space="preserve">Current Queen’s University BSc Computer Science student with a wide range of technical skills developed from my degree and soft skills of teamwork, adaptability and reliability displayed by my part-time job that I have kept for over 4 years. </w:t>
                      </w:r>
                      <w:proofErr w:type="gramStart"/>
                      <w:r>
                        <w:t>Currently</w:t>
                      </w:r>
                      <w:proofErr w:type="gramEnd"/>
                      <w:r>
                        <w:t xml:space="preserve"> looking for </w:t>
                      </w:r>
                      <w:proofErr w:type="gramStart"/>
                      <w:r>
                        <w:t>full time</w:t>
                      </w:r>
                      <w:proofErr w:type="gramEnd"/>
                      <w:r>
                        <w:t xml:space="preserve"> placement year internships.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970EE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44262" behindDoc="0" locked="0" layoutInCell="1" allowOverlap="1" wp14:anchorId="2F211F0C" wp14:editId="6268D318">
                <wp:simplePos x="0" y="0"/>
                <wp:positionH relativeFrom="column">
                  <wp:posOffset>-286930</wp:posOffset>
                </wp:positionH>
                <wp:positionV relativeFrom="paragraph">
                  <wp:posOffset>5529217</wp:posOffset>
                </wp:positionV>
                <wp:extent cx="2467610" cy="3908612"/>
                <wp:effectExtent l="0" t="0" r="0" b="0"/>
                <wp:wrapNone/>
                <wp:docPr id="13786190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39086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E7AD17" w14:textId="77777777" w:rsidR="005970EE" w:rsidRPr="00C528BD" w:rsidRDefault="005970EE" w:rsidP="005970EE">
                            <w:pPr>
                              <w:pStyle w:val="Heading1"/>
                            </w:pPr>
                            <w:r>
                              <w:t>Proffesional Interests</w:t>
                            </w:r>
                          </w:p>
                          <w:p w14:paraId="6EE8306E" w14:textId="77777777" w:rsidR="005970EE" w:rsidRDefault="005970EE" w:rsidP="005970EE">
                            <w:r>
                              <w:t>Member of the Queen’s Computing Society</w:t>
                            </w:r>
                          </w:p>
                          <w:p w14:paraId="5C96ED70" w14:textId="77777777" w:rsidR="005970EE" w:rsidRDefault="005970EE" w:rsidP="005970EE"/>
                          <w:p w14:paraId="251FB6BC" w14:textId="77777777" w:rsidR="005970EE" w:rsidRDefault="005970EE" w:rsidP="005970EE"/>
                          <w:p w14:paraId="4CB203FE" w14:textId="77777777" w:rsidR="005970EE" w:rsidRDefault="005970EE" w:rsidP="005970EE">
                            <w:r>
                              <w:t>Daily</w:t>
                            </w:r>
                            <w:r w:rsidRPr="00E038FF">
                              <w:t xml:space="preserve"> reader of </w:t>
                            </w:r>
                            <w:r>
                              <w:t>TLDR Tech Newsletter</w:t>
                            </w:r>
                            <w:r w:rsidRPr="00E038FF">
                              <w:t>, keeping up to date with</w:t>
                            </w:r>
                            <w:r>
                              <w:t xml:space="preserve"> the newest</w:t>
                            </w:r>
                            <w:r w:rsidRPr="00E038FF">
                              <w:t xml:space="preserve"> technology and industry </w:t>
                            </w:r>
                            <w:proofErr w:type="gramStart"/>
                            <w:r w:rsidRPr="00E038FF">
                              <w:t>developments</w:t>
                            </w:r>
                            <w:proofErr w:type="gramEnd"/>
                          </w:p>
                          <w:p w14:paraId="644FFBDE" w14:textId="77777777" w:rsidR="005970EE" w:rsidRDefault="005970EE" w:rsidP="005970EE"/>
                          <w:p w14:paraId="6B7E5042" w14:textId="77777777" w:rsidR="005970EE" w:rsidRDefault="005970EE" w:rsidP="005970EE"/>
                          <w:p w14:paraId="67D9E14B" w14:textId="77777777" w:rsidR="005970EE" w:rsidRPr="00E038FF" w:rsidRDefault="005970EE" w:rsidP="005970EE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Currently completing the </w:t>
                            </w:r>
                            <w:r w:rsidRPr="00E038FF">
                              <w:rPr>
                                <w:lang w:val="en-GB"/>
                              </w:rPr>
                              <w:t>Google AI Professional Certificate</w:t>
                            </w:r>
                          </w:p>
                          <w:p w14:paraId="2CA4FB0D" w14:textId="77777777" w:rsidR="005970EE" w:rsidRDefault="005970EE" w:rsidP="005970EE"/>
                          <w:p w14:paraId="503FDE6A" w14:textId="77777777" w:rsidR="005970EE" w:rsidRDefault="005970EE" w:rsidP="005970EE"/>
                          <w:p w14:paraId="3D44674B" w14:textId="77777777" w:rsidR="005970EE" w:rsidRPr="00E038FF" w:rsidRDefault="005970EE" w:rsidP="005970EE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Currently completing </w:t>
                            </w:r>
                            <w:r>
                              <w:rPr>
                                <w:lang w:val="en-GB"/>
                              </w:rPr>
                              <w:t xml:space="preserve">IBM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SkillsBuild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Cybersecurity Fundamentals</w:t>
                            </w:r>
                          </w:p>
                          <w:p w14:paraId="043B7979" w14:textId="77777777" w:rsidR="005970EE" w:rsidRDefault="005970EE" w:rsidP="005970EE"/>
                          <w:p w14:paraId="78AFC689" w14:textId="77777777" w:rsidR="005970EE" w:rsidRDefault="005970EE" w:rsidP="005970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11F0C" id="Text Box 7" o:spid="_x0000_s1029" type="#_x0000_t202" style="position:absolute;margin-left:-22.6pt;margin-top:435.35pt;width:194.3pt;height:307.75pt;z-index:251744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" filled="f" stroked="f" strokeweight=".5pt">
                <v:textbox>
                  <w:txbxContent>
                    <w:p w14:paraId="4CE7AD17" w14:textId="77777777" w:rsidR="005970EE" w:rsidRPr="00C528BD" w:rsidRDefault="005970EE" w:rsidP="005970EE">
                      <w:pPr>
                        <w:pStyle w:val="Heading1"/>
                      </w:pPr>
                      <w:r>
                        <w:t>Proffesional Interests</w:t>
                      </w:r>
                    </w:p>
                    <w:p w14:paraId="6EE8306E" w14:textId="77777777" w:rsidR="005970EE" w:rsidRDefault="005970EE" w:rsidP="005970EE">
                      <w:r>
                        <w:t>Member of the Queen’s Computing Society</w:t>
                      </w:r>
                    </w:p>
                    <w:p w14:paraId="5C96ED70" w14:textId="77777777" w:rsidR="005970EE" w:rsidRDefault="005970EE" w:rsidP="005970EE"/>
                    <w:p w14:paraId="251FB6BC" w14:textId="77777777" w:rsidR="005970EE" w:rsidRDefault="005970EE" w:rsidP="005970EE"/>
                    <w:p w14:paraId="4CB203FE" w14:textId="77777777" w:rsidR="005970EE" w:rsidRDefault="005970EE" w:rsidP="005970EE">
                      <w:r>
                        <w:t>Daily</w:t>
                      </w:r>
                      <w:r w:rsidRPr="00E038FF">
                        <w:t xml:space="preserve"> reader of </w:t>
                      </w:r>
                      <w:r>
                        <w:t>TLDR Tech Newsletter</w:t>
                      </w:r>
                      <w:r w:rsidRPr="00E038FF">
                        <w:t>, keeping up to date with</w:t>
                      </w:r>
                      <w:r>
                        <w:t xml:space="preserve"> the newest</w:t>
                      </w:r>
                      <w:r w:rsidRPr="00E038FF">
                        <w:t xml:space="preserve"> technology and industry </w:t>
                      </w:r>
                      <w:proofErr w:type="gramStart"/>
                      <w:r w:rsidRPr="00E038FF">
                        <w:t>developments</w:t>
                      </w:r>
                      <w:proofErr w:type="gramEnd"/>
                    </w:p>
                    <w:p w14:paraId="644FFBDE" w14:textId="77777777" w:rsidR="005970EE" w:rsidRDefault="005970EE" w:rsidP="005970EE"/>
                    <w:p w14:paraId="6B7E5042" w14:textId="77777777" w:rsidR="005970EE" w:rsidRDefault="005970EE" w:rsidP="005970EE"/>
                    <w:p w14:paraId="67D9E14B" w14:textId="77777777" w:rsidR="005970EE" w:rsidRPr="00E038FF" w:rsidRDefault="005970EE" w:rsidP="005970EE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Currently completing the </w:t>
                      </w:r>
                      <w:r w:rsidRPr="00E038FF">
                        <w:rPr>
                          <w:lang w:val="en-GB"/>
                        </w:rPr>
                        <w:t>Google AI Professional Certificate</w:t>
                      </w:r>
                    </w:p>
                    <w:p w14:paraId="2CA4FB0D" w14:textId="77777777" w:rsidR="005970EE" w:rsidRDefault="005970EE" w:rsidP="005970EE"/>
                    <w:p w14:paraId="503FDE6A" w14:textId="77777777" w:rsidR="005970EE" w:rsidRDefault="005970EE" w:rsidP="005970EE"/>
                    <w:p w14:paraId="3D44674B" w14:textId="77777777" w:rsidR="005970EE" w:rsidRPr="00E038FF" w:rsidRDefault="005970EE" w:rsidP="005970EE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Currently completing </w:t>
                      </w:r>
                      <w:r>
                        <w:rPr>
                          <w:lang w:val="en-GB"/>
                        </w:rPr>
                        <w:t xml:space="preserve">IBM </w:t>
                      </w:r>
                      <w:proofErr w:type="spellStart"/>
                      <w:r>
                        <w:rPr>
                          <w:lang w:val="en-GB"/>
                        </w:rPr>
                        <w:t>SkillsBuild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Cybersecurity Fundamentals</w:t>
                      </w:r>
                    </w:p>
                    <w:p w14:paraId="043B7979" w14:textId="77777777" w:rsidR="005970EE" w:rsidRDefault="005970EE" w:rsidP="005970EE"/>
                    <w:p w14:paraId="78AFC689" w14:textId="77777777" w:rsidR="005970EE" w:rsidRDefault="005970EE" w:rsidP="005970EE"/>
                  </w:txbxContent>
                </v:textbox>
              </v:shape>
            </w:pict>
          </mc:Fallback>
        </mc:AlternateContent>
      </w:r>
      <w:r w:rsidR="005970EE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37094" behindDoc="0" locked="0" layoutInCell="1" allowOverlap="1" wp14:anchorId="33FA9F12" wp14:editId="6A7725B2">
                <wp:simplePos x="0" y="0"/>
                <wp:positionH relativeFrom="column">
                  <wp:posOffset>-280035</wp:posOffset>
                </wp:positionH>
                <wp:positionV relativeFrom="paragraph">
                  <wp:posOffset>2979692</wp:posOffset>
                </wp:positionV>
                <wp:extent cx="2467610" cy="2529840"/>
                <wp:effectExtent l="0" t="0" r="0" b="3810"/>
                <wp:wrapNone/>
                <wp:docPr id="15654074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2529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83D45" w14:textId="77777777" w:rsidR="005970EE" w:rsidRPr="00C528BD" w:rsidRDefault="005970EE" w:rsidP="005970EE">
                            <w:pPr>
                              <w:pStyle w:val="Heading1"/>
                            </w:pPr>
                            <w:r>
                              <w:t>technical Skills</w:t>
                            </w:r>
                          </w:p>
                          <w:p w14:paraId="2C637122" w14:textId="77777777" w:rsidR="005970EE" w:rsidRDefault="005970EE" w:rsidP="005970EE">
                            <w:r>
                              <w:t>Operating Systems:</w:t>
                            </w:r>
                          </w:p>
                          <w:p w14:paraId="7DF802DC" w14:textId="77777777" w:rsidR="005970EE" w:rsidRDefault="005970EE" w:rsidP="005970EE">
                            <w:r>
                              <w:t>Windows, Linux</w:t>
                            </w:r>
                          </w:p>
                          <w:p w14:paraId="2E92A623" w14:textId="77777777" w:rsidR="005970EE" w:rsidRDefault="005970EE" w:rsidP="005970EE"/>
                          <w:p w14:paraId="4AFC5C10" w14:textId="77777777" w:rsidR="005970EE" w:rsidRDefault="005970EE" w:rsidP="005970EE">
                            <w:r>
                              <w:t>Development Languages:</w:t>
                            </w:r>
                          </w:p>
                          <w:p w14:paraId="4E64B95D" w14:textId="77777777" w:rsidR="005970EE" w:rsidRDefault="005970EE" w:rsidP="005970EE">
                            <w:r>
                              <w:t>Java, C#, C++, Visual Basic, SQL, JavaScript, HTML, CSS, Assembly</w:t>
                            </w:r>
                          </w:p>
                          <w:p w14:paraId="0927FFAD" w14:textId="77777777" w:rsidR="005970EE" w:rsidRDefault="005970EE" w:rsidP="005970EE"/>
                          <w:p w14:paraId="5E884FFC" w14:textId="77777777" w:rsidR="005970EE" w:rsidRDefault="005970EE" w:rsidP="005970EE">
                            <w:r>
                              <w:t>Applications:</w:t>
                            </w:r>
                          </w:p>
                          <w:p w14:paraId="2E7162F8" w14:textId="77777777" w:rsidR="005970EE" w:rsidRDefault="005970EE" w:rsidP="005970EE">
                            <w:r>
                              <w:t>Microsoft Office, Eclipse, Visual Studio, Visual Studio Code, Git, Github,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A9F12" id="_x0000_s1030" type="#_x0000_t202" style="position:absolute;margin-left:-22.05pt;margin-top:234.6pt;width:194.3pt;height:199.2pt;z-index:251737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" filled="f" stroked="f" strokeweight=".5pt">
                <v:textbox>
                  <w:txbxContent>
                    <w:p w14:paraId="56483D45" w14:textId="77777777" w:rsidR="005970EE" w:rsidRPr="00C528BD" w:rsidRDefault="005970EE" w:rsidP="005970EE">
                      <w:pPr>
                        <w:pStyle w:val="Heading1"/>
                      </w:pPr>
                      <w:r>
                        <w:t>technical Skills</w:t>
                      </w:r>
                    </w:p>
                    <w:p w14:paraId="2C637122" w14:textId="77777777" w:rsidR="005970EE" w:rsidRDefault="005970EE" w:rsidP="005970EE">
                      <w:r>
                        <w:t>Operating Systems:</w:t>
                      </w:r>
                    </w:p>
                    <w:p w14:paraId="7DF802DC" w14:textId="77777777" w:rsidR="005970EE" w:rsidRDefault="005970EE" w:rsidP="005970EE">
                      <w:r>
                        <w:t>Windows, Linux</w:t>
                      </w:r>
                    </w:p>
                    <w:p w14:paraId="2E92A623" w14:textId="77777777" w:rsidR="005970EE" w:rsidRDefault="005970EE" w:rsidP="005970EE"/>
                    <w:p w14:paraId="4AFC5C10" w14:textId="77777777" w:rsidR="005970EE" w:rsidRDefault="005970EE" w:rsidP="005970EE">
                      <w:r>
                        <w:t>Development Languages:</w:t>
                      </w:r>
                    </w:p>
                    <w:p w14:paraId="4E64B95D" w14:textId="77777777" w:rsidR="005970EE" w:rsidRDefault="005970EE" w:rsidP="005970EE">
                      <w:r>
                        <w:t>Java, C#, C++, Visual Basic, SQL, JavaScript, HTML, CSS, Assembly</w:t>
                      </w:r>
                    </w:p>
                    <w:p w14:paraId="0927FFAD" w14:textId="77777777" w:rsidR="005970EE" w:rsidRDefault="005970EE" w:rsidP="005970EE"/>
                    <w:p w14:paraId="5E884FFC" w14:textId="77777777" w:rsidR="005970EE" w:rsidRDefault="005970EE" w:rsidP="005970EE">
                      <w:r>
                        <w:t>Applications:</w:t>
                      </w:r>
                    </w:p>
                    <w:p w14:paraId="2E7162F8" w14:textId="77777777" w:rsidR="005970EE" w:rsidRDefault="005970EE" w:rsidP="005970EE">
                      <w:r>
                        <w:t>Microsoft Office, Eclipse, Visual Studio, Visual Studio Code, Git, Github, MySQL</w:t>
                      </w:r>
                    </w:p>
                  </w:txbxContent>
                </v:textbox>
              </v:shape>
            </w:pict>
          </mc:Fallback>
        </mc:AlternateContent>
      </w:r>
      <w:r w:rsidR="005970EE">
        <w:rPr>
          <w:noProof/>
          <w:lang w:val="en-AU" w:eastAsia="en-AU"/>
        </w:rPr>
        <w:drawing>
          <wp:anchor distT="0" distB="0" distL="114300" distR="114300" simplePos="0" relativeHeight="251734022" behindDoc="0" locked="0" layoutInCell="1" allowOverlap="1" wp14:anchorId="37D280FA" wp14:editId="77EDFFAB">
            <wp:simplePos x="0" y="0"/>
            <wp:positionH relativeFrom="column">
              <wp:posOffset>-265430</wp:posOffset>
            </wp:positionH>
            <wp:positionV relativeFrom="paragraph">
              <wp:posOffset>1902460</wp:posOffset>
            </wp:positionV>
            <wp:extent cx="570230" cy="570230"/>
            <wp:effectExtent l="0" t="0" r="0" b="0"/>
            <wp:wrapNone/>
            <wp:docPr id="1716829054" name="Graphic 1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37553" name="Graphic 275837553" descr="Marker with solid fill"/>
                    <pic:cNvPicPr/>
                  </pic:nvPicPr>
                  <pic:blipFill rotWithShape="1"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" cy="57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0EE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21734" behindDoc="0" locked="0" layoutInCell="1" allowOverlap="1" wp14:anchorId="327DE4C6" wp14:editId="00763371">
                <wp:simplePos x="0" y="0"/>
                <wp:positionH relativeFrom="column">
                  <wp:posOffset>-99060</wp:posOffset>
                </wp:positionH>
                <wp:positionV relativeFrom="paragraph">
                  <wp:posOffset>-87630</wp:posOffset>
                </wp:positionV>
                <wp:extent cx="2467610" cy="2529840"/>
                <wp:effectExtent l="0" t="0" r="0" b="3810"/>
                <wp:wrapNone/>
                <wp:docPr id="206269079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2529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39567D" w14:textId="77777777" w:rsidR="005970EE" w:rsidRDefault="005970EE" w:rsidP="005970EE">
                            <w:pPr>
                              <w:pStyle w:val="Heading1"/>
                            </w:pPr>
                            <w:r>
                              <w:t>COntact</w:t>
                            </w:r>
                          </w:p>
                          <w:p w14:paraId="5CB7D7D2" w14:textId="77777777" w:rsidR="005970EE" w:rsidRPr="00C528BD" w:rsidRDefault="005970EE" w:rsidP="005970EE"/>
                          <w:p w14:paraId="13DF6809" w14:textId="77777777" w:rsidR="005970EE" w:rsidRDefault="005970EE" w:rsidP="005970EE">
                            <w:pPr>
                              <w:spacing w:after="60"/>
                              <w:ind w:left="510"/>
                            </w:pPr>
                            <w:hyperlink r:id="rId16" w:history="1">
                              <w:r w:rsidRPr="00D1376F">
                                <w:rPr>
                                  <w:rStyle w:val="Hyperlink"/>
                                </w:rPr>
                                <w:t>RMEIJER9001@GMAIL.COM</w:t>
                              </w:r>
                            </w:hyperlink>
                          </w:p>
                          <w:p w14:paraId="7CA6E573" w14:textId="77777777" w:rsidR="005970EE" w:rsidRDefault="005970EE" w:rsidP="005970EE">
                            <w:pPr>
                              <w:spacing w:after="60"/>
                              <w:ind w:left="510"/>
                            </w:pPr>
                          </w:p>
                          <w:p w14:paraId="29BD7838" w14:textId="77777777" w:rsidR="005970EE" w:rsidRDefault="005970EE" w:rsidP="005970EE">
                            <w:pPr>
                              <w:spacing w:after="60"/>
                              <w:ind w:left="510"/>
                            </w:pPr>
                            <w:r>
                              <w:t>07380504500</w:t>
                            </w:r>
                          </w:p>
                          <w:p w14:paraId="64B9D788" w14:textId="77777777" w:rsidR="005970EE" w:rsidRDefault="005970EE" w:rsidP="005970EE">
                            <w:pPr>
                              <w:spacing w:after="60"/>
                              <w:ind w:left="510"/>
                            </w:pPr>
                          </w:p>
                          <w:p w14:paraId="488E586B" w14:textId="77777777" w:rsidR="005970EE" w:rsidRDefault="005970EE" w:rsidP="005970EE">
                            <w:pPr>
                              <w:spacing w:after="60"/>
                              <w:ind w:left="510"/>
                            </w:pPr>
                            <w:r>
                              <w:t>RYANERINMEIJER</w:t>
                            </w:r>
                          </w:p>
                          <w:p w14:paraId="17E2DCD0" w14:textId="77777777" w:rsidR="005970EE" w:rsidRDefault="005970EE" w:rsidP="005970EE">
                            <w:pPr>
                              <w:spacing w:after="60"/>
                              <w:ind w:left="510"/>
                            </w:pPr>
                          </w:p>
                          <w:p w14:paraId="753DC62A" w14:textId="77777777" w:rsidR="005970EE" w:rsidRDefault="005970EE" w:rsidP="005970EE">
                            <w:pPr>
                              <w:spacing w:after="60"/>
                              <w:ind w:left="510"/>
                            </w:pPr>
                            <w:r w:rsidRPr="00C528BD">
                              <w:t>LINKEDIN.COM/IN/RYAN-MEIJER</w:t>
                            </w:r>
                          </w:p>
                          <w:p w14:paraId="5DE838B6" w14:textId="77777777" w:rsidR="005970EE" w:rsidRDefault="005970EE" w:rsidP="005970EE">
                            <w:pPr>
                              <w:spacing w:after="60"/>
                              <w:ind w:left="510"/>
                            </w:pPr>
                          </w:p>
                          <w:p w14:paraId="30D476E9" w14:textId="77777777" w:rsidR="005970EE" w:rsidRDefault="005970EE" w:rsidP="005970EE">
                            <w:pPr>
                              <w:spacing w:after="60"/>
                              <w:ind w:left="510"/>
                            </w:pPr>
                            <w:r>
                              <w:t>19 Linen Crescent, Bangor BT19 7JH</w:t>
                            </w:r>
                          </w:p>
                          <w:p w14:paraId="61E2857C" w14:textId="77777777" w:rsidR="005970EE" w:rsidRDefault="005970EE" w:rsidP="005970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DE4C6" id="_x0000_s1031" type="#_x0000_t202" style="position:absolute;margin-left:-7.8pt;margin-top:-6.9pt;width:194.3pt;height:199.2pt;z-index:2517217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" filled="f" stroked="f" strokeweight=".5pt">
                <v:textbox>
                  <w:txbxContent>
                    <w:p w14:paraId="3239567D" w14:textId="77777777" w:rsidR="005970EE" w:rsidRDefault="005970EE" w:rsidP="005970EE">
                      <w:pPr>
                        <w:pStyle w:val="Heading1"/>
                      </w:pPr>
                      <w:r>
                        <w:t>COntact</w:t>
                      </w:r>
                    </w:p>
                    <w:p w14:paraId="5CB7D7D2" w14:textId="77777777" w:rsidR="005970EE" w:rsidRPr="00C528BD" w:rsidRDefault="005970EE" w:rsidP="005970EE"/>
                    <w:p w14:paraId="13DF6809" w14:textId="77777777" w:rsidR="005970EE" w:rsidRDefault="005970EE" w:rsidP="005970EE">
                      <w:pPr>
                        <w:spacing w:after="60"/>
                        <w:ind w:left="510"/>
                      </w:pPr>
                      <w:hyperlink r:id="rId17" w:history="1">
                        <w:r w:rsidRPr="00D1376F">
                          <w:rPr>
                            <w:rStyle w:val="Hyperlink"/>
                          </w:rPr>
                          <w:t>RMEIJER9001@GMAIL.COM</w:t>
                        </w:r>
                      </w:hyperlink>
                    </w:p>
                    <w:p w14:paraId="7CA6E573" w14:textId="77777777" w:rsidR="005970EE" w:rsidRDefault="005970EE" w:rsidP="005970EE">
                      <w:pPr>
                        <w:spacing w:after="60"/>
                        <w:ind w:left="510"/>
                      </w:pPr>
                    </w:p>
                    <w:p w14:paraId="29BD7838" w14:textId="77777777" w:rsidR="005970EE" w:rsidRDefault="005970EE" w:rsidP="005970EE">
                      <w:pPr>
                        <w:spacing w:after="60"/>
                        <w:ind w:left="510"/>
                      </w:pPr>
                      <w:r>
                        <w:t>07380504500</w:t>
                      </w:r>
                    </w:p>
                    <w:p w14:paraId="64B9D788" w14:textId="77777777" w:rsidR="005970EE" w:rsidRDefault="005970EE" w:rsidP="005970EE">
                      <w:pPr>
                        <w:spacing w:after="60"/>
                        <w:ind w:left="510"/>
                      </w:pPr>
                    </w:p>
                    <w:p w14:paraId="488E586B" w14:textId="77777777" w:rsidR="005970EE" w:rsidRDefault="005970EE" w:rsidP="005970EE">
                      <w:pPr>
                        <w:spacing w:after="60"/>
                        <w:ind w:left="510"/>
                      </w:pPr>
                      <w:r>
                        <w:t>RYANERINMEIJER</w:t>
                      </w:r>
                    </w:p>
                    <w:p w14:paraId="17E2DCD0" w14:textId="77777777" w:rsidR="005970EE" w:rsidRDefault="005970EE" w:rsidP="005970EE">
                      <w:pPr>
                        <w:spacing w:after="60"/>
                        <w:ind w:left="510"/>
                      </w:pPr>
                    </w:p>
                    <w:p w14:paraId="753DC62A" w14:textId="77777777" w:rsidR="005970EE" w:rsidRDefault="005970EE" w:rsidP="005970EE">
                      <w:pPr>
                        <w:spacing w:after="60"/>
                        <w:ind w:left="510"/>
                      </w:pPr>
                      <w:r w:rsidRPr="00C528BD">
                        <w:t>LINKEDIN.COM/IN/RYAN-MEIJER</w:t>
                      </w:r>
                    </w:p>
                    <w:p w14:paraId="5DE838B6" w14:textId="77777777" w:rsidR="005970EE" w:rsidRDefault="005970EE" w:rsidP="005970EE">
                      <w:pPr>
                        <w:spacing w:after="60"/>
                        <w:ind w:left="510"/>
                      </w:pPr>
                    </w:p>
                    <w:p w14:paraId="30D476E9" w14:textId="77777777" w:rsidR="005970EE" w:rsidRDefault="005970EE" w:rsidP="005970EE">
                      <w:pPr>
                        <w:spacing w:after="60"/>
                        <w:ind w:left="510"/>
                      </w:pPr>
                      <w:r>
                        <w:t>19 Linen Crescent, Bangor BT19 7JH</w:t>
                      </w:r>
                    </w:p>
                    <w:p w14:paraId="61E2857C" w14:textId="77777777" w:rsidR="005970EE" w:rsidRDefault="005970EE" w:rsidP="005970EE"/>
                  </w:txbxContent>
                </v:textbox>
              </v:shape>
            </w:pict>
          </mc:Fallback>
        </mc:AlternateContent>
      </w:r>
      <w:r w:rsidR="005970EE"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27878" behindDoc="0" locked="0" layoutInCell="1" allowOverlap="1" wp14:anchorId="4E3D0A77" wp14:editId="51A03451">
                <wp:simplePos x="0" y="0"/>
                <wp:positionH relativeFrom="column">
                  <wp:posOffset>2641600</wp:posOffset>
                </wp:positionH>
                <wp:positionV relativeFrom="paragraph">
                  <wp:posOffset>6350</wp:posOffset>
                </wp:positionV>
                <wp:extent cx="4655820" cy="1404620"/>
                <wp:effectExtent l="0" t="0" r="0" b="0"/>
                <wp:wrapSquare wrapText="bothSides"/>
                <wp:docPr id="758628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54634" w14:textId="77777777" w:rsidR="005970EE" w:rsidRDefault="005970EE" w:rsidP="005970EE">
                            <w:pPr>
                              <w:pStyle w:val="Title"/>
                            </w:pPr>
                            <w:r>
                              <w:t>Ryan Meijer</w:t>
                            </w:r>
                          </w:p>
                          <w:p w14:paraId="65332CE1" w14:textId="77777777" w:rsidR="005970EE" w:rsidRPr="00E06CE9" w:rsidRDefault="005970EE" w:rsidP="005970EE">
                            <w:pPr>
                              <w:pStyle w:val="Subtitle"/>
                            </w:pPr>
                            <w:r>
                              <w:t>Computer science student AT Queen’s University Belfast</w:t>
                            </w:r>
                          </w:p>
                          <w:p w14:paraId="774D9478" w14:textId="77777777" w:rsidR="005970EE" w:rsidRDefault="005970EE" w:rsidP="005970E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3D0A77" id="_x0000_s1032" type="#_x0000_t202" style="position:absolute;margin-left:208pt;margin-top:.5pt;width:366.6pt;height:110.6pt;z-index:25172787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" filled="f" stroked="f">
                <v:textbox style="mso-fit-shape-to-text:t">
                  <w:txbxContent>
                    <w:p w14:paraId="62154634" w14:textId="77777777" w:rsidR="005970EE" w:rsidRDefault="005970EE" w:rsidP="005970EE">
                      <w:pPr>
                        <w:pStyle w:val="Title"/>
                      </w:pPr>
                      <w:r>
                        <w:t>Ryan Meijer</w:t>
                      </w:r>
                    </w:p>
                    <w:p w14:paraId="65332CE1" w14:textId="77777777" w:rsidR="005970EE" w:rsidRPr="00E06CE9" w:rsidRDefault="005970EE" w:rsidP="005970EE">
                      <w:pPr>
                        <w:pStyle w:val="Subtitle"/>
                      </w:pPr>
                      <w:r>
                        <w:t>Computer science student AT Queen’s University Belfast</w:t>
                      </w:r>
                    </w:p>
                    <w:p w14:paraId="774D9478" w14:textId="77777777" w:rsidR="005970EE" w:rsidRDefault="005970EE" w:rsidP="005970EE"/>
                  </w:txbxContent>
                </v:textbox>
                <w10:wrap type="square"/>
              </v:shape>
            </w:pict>
          </mc:Fallback>
        </mc:AlternateContent>
      </w:r>
      <w:r w:rsidR="005970EE"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26854" behindDoc="0" locked="0" layoutInCell="1" allowOverlap="1" wp14:anchorId="79413CE7" wp14:editId="0A03DF19">
                <wp:simplePos x="0" y="0"/>
                <wp:positionH relativeFrom="column">
                  <wp:posOffset>2641600</wp:posOffset>
                </wp:positionH>
                <wp:positionV relativeFrom="paragraph">
                  <wp:posOffset>6350</wp:posOffset>
                </wp:positionV>
                <wp:extent cx="4655820" cy="1404620"/>
                <wp:effectExtent l="0" t="0" r="0" b="0"/>
                <wp:wrapSquare wrapText="bothSides"/>
                <wp:docPr id="8631196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9082A" w14:textId="77777777" w:rsidR="005970EE" w:rsidRDefault="005970EE" w:rsidP="005970EE">
                            <w:pPr>
                              <w:pStyle w:val="Title"/>
                            </w:pPr>
                            <w:r>
                              <w:t>Ryan Meijer</w:t>
                            </w:r>
                          </w:p>
                          <w:p w14:paraId="11BB31F7" w14:textId="77777777" w:rsidR="005970EE" w:rsidRPr="00E06CE9" w:rsidRDefault="005970EE" w:rsidP="005970EE">
                            <w:pPr>
                              <w:pStyle w:val="Subtitle"/>
                            </w:pPr>
                            <w:r>
                              <w:t>Computer science student AT Queen’s University Belfast</w:t>
                            </w:r>
                          </w:p>
                          <w:p w14:paraId="55788A20" w14:textId="77777777" w:rsidR="005970EE" w:rsidRDefault="005970EE" w:rsidP="005970E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413CE7" id="_x0000_s1033" type="#_x0000_t202" style="position:absolute;margin-left:208pt;margin-top:.5pt;width:366.6pt;height:110.6pt;z-index:25172685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" filled="f" stroked="f">
                <v:textbox style="mso-fit-shape-to-text:t">
                  <w:txbxContent>
                    <w:p w14:paraId="69F9082A" w14:textId="77777777" w:rsidR="005970EE" w:rsidRDefault="005970EE" w:rsidP="005970EE">
                      <w:pPr>
                        <w:pStyle w:val="Title"/>
                      </w:pPr>
                      <w:r>
                        <w:t>Ryan Meijer</w:t>
                      </w:r>
                    </w:p>
                    <w:p w14:paraId="11BB31F7" w14:textId="77777777" w:rsidR="005970EE" w:rsidRPr="00E06CE9" w:rsidRDefault="005970EE" w:rsidP="005970EE">
                      <w:pPr>
                        <w:pStyle w:val="Subtitle"/>
                      </w:pPr>
                      <w:r>
                        <w:t>Computer science student AT Queen’s University Belfast</w:t>
                      </w:r>
                    </w:p>
                    <w:p w14:paraId="55788A20" w14:textId="77777777" w:rsidR="005970EE" w:rsidRDefault="005970EE" w:rsidP="005970EE"/>
                  </w:txbxContent>
                </v:textbox>
                <w10:wrap type="square"/>
              </v:shape>
            </w:pict>
          </mc:Fallback>
        </mc:AlternateContent>
      </w:r>
      <w:r w:rsidR="005970EE">
        <w:rPr>
          <w:noProof/>
        </w:rPr>
        <w:drawing>
          <wp:anchor distT="0" distB="0" distL="114300" distR="114300" simplePos="0" relativeHeight="251725830" behindDoc="0" locked="0" layoutInCell="1" allowOverlap="1" wp14:anchorId="2F0B10F0" wp14:editId="51926E97">
            <wp:simplePos x="0" y="0"/>
            <wp:positionH relativeFrom="column">
              <wp:posOffset>-154940</wp:posOffset>
            </wp:positionH>
            <wp:positionV relativeFrom="paragraph">
              <wp:posOffset>1523365</wp:posOffset>
            </wp:positionV>
            <wp:extent cx="357505" cy="359410"/>
            <wp:effectExtent l="0" t="0" r="4445" b="2540"/>
            <wp:wrapNone/>
            <wp:docPr id="21127285" name="Picture 6" descr="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4058" name="Picture 6" descr="IN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2" t="18649" r="18571" b="1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70EE">
        <w:rPr>
          <w:noProof/>
          <w:lang w:val="en-AU" w:eastAsia="en-AU"/>
        </w:rPr>
        <w:drawing>
          <wp:anchor distT="0" distB="0" distL="114300" distR="114300" simplePos="0" relativeHeight="251724806" behindDoc="0" locked="0" layoutInCell="1" allowOverlap="1" wp14:anchorId="42EB16C3" wp14:editId="79A96CA5">
            <wp:simplePos x="0" y="0"/>
            <wp:positionH relativeFrom="margin">
              <wp:posOffset>-194310</wp:posOffset>
            </wp:positionH>
            <wp:positionV relativeFrom="paragraph">
              <wp:posOffset>336550</wp:posOffset>
            </wp:positionV>
            <wp:extent cx="350520" cy="248285"/>
            <wp:effectExtent l="0" t="0" r="0" b="0"/>
            <wp:wrapNone/>
            <wp:docPr id="631313264" name="Picture 5" descr="The image depicts a simple, black square with a diagonal line, forming a classic representation of an envelope or mailbo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43474" name="Picture 5" descr="The image depicts a simple, black square with a diagonal line, forming a classic representation of an envelope or mailbox.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2" t="32769" r="31865" b="3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248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0EE">
        <w:rPr>
          <w:noProof/>
          <w:lang w:val="en-AU" w:eastAsia="en-AU"/>
        </w:rPr>
        <w:drawing>
          <wp:anchor distT="0" distB="0" distL="114300" distR="114300" simplePos="0" relativeHeight="251723782" behindDoc="0" locked="0" layoutInCell="1" allowOverlap="1" wp14:anchorId="3B2D1D8C" wp14:editId="73B9F551">
            <wp:simplePos x="0" y="0"/>
            <wp:positionH relativeFrom="margin">
              <wp:posOffset>-153035</wp:posOffset>
            </wp:positionH>
            <wp:positionV relativeFrom="paragraph">
              <wp:posOffset>1084580</wp:posOffset>
            </wp:positionV>
            <wp:extent cx="323850" cy="323850"/>
            <wp:effectExtent l="0" t="0" r="0" b="0"/>
            <wp:wrapNone/>
            <wp:docPr id="229618665" name="Picture 3" descr="A black silhouette of a cat with a circular shape, featuring a prominent head and rounded ears, depicted in a simple, minimalistic sty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20556" name="Picture 3" descr="A black silhouette of a cat with a circular shape, featuring a prominent head and rounded ears, depicted in a simple, minimalistic style.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0EE">
        <w:rPr>
          <w:noProof/>
          <w:lang w:val="en-AU" w:eastAsia="en-AU"/>
        </w:rPr>
        <w:drawing>
          <wp:anchor distT="0" distB="0" distL="114300" distR="114300" simplePos="0" relativeHeight="251722758" behindDoc="0" locked="0" layoutInCell="1" allowOverlap="1" wp14:anchorId="64CF8169" wp14:editId="40051C89">
            <wp:simplePos x="0" y="0"/>
            <wp:positionH relativeFrom="column">
              <wp:posOffset>-158387</wp:posOffset>
            </wp:positionH>
            <wp:positionV relativeFrom="paragraph">
              <wp:posOffset>678815</wp:posOffset>
            </wp:positionV>
            <wp:extent cx="323850" cy="323850"/>
            <wp:effectExtent l="0" t="0" r="0" b="0"/>
            <wp:wrapNone/>
            <wp:docPr id="719747495" name="Picture 4" descr="The image depicts a black, stylized phone handset with a curved, raised e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9499" name="Picture 4" descr="The image depicts a black, stylized phone handset with a curved, raised end.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0EE">
        <w:rPr>
          <w:color w:val="auto"/>
        </w:rPr>
        <w:br w:type="page"/>
      </w:r>
      <w:r w:rsidR="005970EE"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10" behindDoc="1" locked="1" layoutInCell="1" allowOverlap="1" wp14:anchorId="4F5CAB5C" wp14:editId="5E903140">
                <wp:simplePos x="0" y="0"/>
                <wp:positionH relativeFrom="page">
                  <wp:posOffset>6985</wp:posOffset>
                </wp:positionH>
                <wp:positionV relativeFrom="paragraph">
                  <wp:posOffset>-537845</wp:posOffset>
                </wp:positionV>
                <wp:extent cx="2816225" cy="10319385"/>
                <wp:effectExtent l="0" t="0" r="22225" b="24765"/>
                <wp:wrapNone/>
                <wp:docPr id="670215333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10319385"/>
                        </a:xfrm>
                        <a:prstGeom prst="rect">
                          <a:avLst/>
                        </a:prstGeom>
                        <a:solidFill>
                          <a:srgbClr val="CFF5D1"/>
                        </a:solidFill>
                        <a:ln>
                          <a:solidFill>
                            <a:srgbClr val="CFF5D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74C9F1" id="Rectangle 1" o:spid="_x0000_s1026" alt="&quot;&quot;" style="position:absolute;margin-left:.55pt;margin-top:-42.35pt;width:221.75pt;height:812.55pt;z-index:-25159577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" fillcolor="#cff5d1" strokecolor="#cff5d1" strokeweight="1pt">
                <w10:wrap anchorx="page"/>
                <w10:anchorlock/>
              </v:rect>
            </w:pict>
          </mc:Fallback>
        </mc:AlternateContent>
      </w:r>
    </w:p>
    <w:p w14:paraId="78DD31F8" w14:textId="77777777" w:rsidR="005970EE" w:rsidRDefault="005970EE" w:rsidP="005970EE">
      <w:pPr>
        <w:rPr>
          <w:color w:val="auto"/>
        </w:rPr>
      </w:pPr>
    </w:p>
    <w:p w14:paraId="58D2EED4" w14:textId="77777777" w:rsidR="005970EE" w:rsidRPr="00020BEB" w:rsidRDefault="005970EE" w:rsidP="005970EE">
      <w:pPr>
        <w:rPr>
          <w:color w:val="auto"/>
        </w:rPr>
      </w:pPr>
      <w:r>
        <w:rPr>
          <w:color w:val="auto"/>
        </w:rPr>
        <w:br w:type="page"/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45286" behindDoc="0" locked="0" layoutInCell="1" allowOverlap="1" wp14:anchorId="3675FBD5" wp14:editId="674AED66">
                <wp:simplePos x="0" y="0"/>
                <wp:positionH relativeFrom="column">
                  <wp:posOffset>-287020</wp:posOffset>
                </wp:positionH>
                <wp:positionV relativeFrom="paragraph">
                  <wp:posOffset>4914991</wp:posOffset>
                </wp:positionV>
                <wp:extent cx="2467610" cy="582295"/>
                <wp:effectExtent l="0" t="0" r="0" b="0"/>
                <wp:wrapNone/>
                <wp:docPr id="9110316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582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528DA" w14:textId="77777777" w:rsidR="005970EE" w:rsidRPr="00C528BD" w:rsidRDefault="005970EE" w:rsidP="005970EE">
                            <w:pPr>
                              <w:pStyle w:val="Heading1"/>
                            </w:pPr>
                            <w:r>
                              <w:t>Additional Information</w:t>
                            </w:r>
                          </w:p>
                          <w:p w14:paraId="210CF8A8" w14:textId="77777777" w:rsidR="005970EE" w:rsidRDefault="005970EE" w:rsidP="005970EE">
                            <w:r>
                              <w:t>Full UK Driving 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5FBD5" id="_x0000_s1034" type="#_x0000_t202" style="position:absolute;margin-left:-22.6pt;margin-top:387pt;width:194.3pt;height:45.85pt;z-index:251745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" filled="f" stroked="f" strokeweight=".5pt">
                <v:textbox>
                  <w:txbxContent>
                    <w:p w14:paraId="1F5528DA" w14:textId="77777777" w:rsidR="005970EE" w:rsidRPr="00C528BD" w:rsidRDefault="005970EE" w:rsidP="005970EE">
                      <w:pPr>
                        <w:pStyle w:val="Heading1"/>
                      </w:pPr>
                      <w:r>
                        <w:t>Additional Information</w:t>
                      </w:r>
                    </w:p>
                    <w:p w14:paraId="210CF8A8" w14:textId="77777777" w:rsidR="005970EE" w:rsidRDefault="005970EE" w:rsidP="005970EE">
                      <w:r>
                        <w:t>Full UK Driving 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48358" behindDoc="0" locked="0" layoutInCell="1" allowOverlap="1" wp14:anchorId="408245C9" wp14:editId="60BC00CA">
                <wp:simplePos x="0" y="0"/>
                <wp:positionH relativeFrom="column">
                  <wp:posOffset>-285750</wp:posOffset>
                </wp:positionH>
                <wp:positionV relativeFrom="paragraph">
                  <wp:posOffset>2173061</wp:posOffset>
                </wp:positionV>
                <wp:extent cx="2467610" cy="2609850"/>
                <wp:effectExtent l="0" t="0" r="0" b="0"/>
                <wp:wrapNone/>
                <wp:docPr id="7371936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2609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99EBAF" w14:textId="77777777" w:rsidR="005970EE" w:rsidRPr="00C528BD" w:rsidRDefault="005970EE" w:rsidP="005970EE">
                            <w:pPr>
                              <w:pStyle w:val="Heading1"/>
                            </w:pPr>
                            <w:r>
                              <w:t>Interests &amp; Achievements</w:t>
                            </w:r>
                          </w:p>
                          <w:p w14:paraId="56F34D9F" w14:textId="77777777" w:rsidR="005970EE" w:rsidRDefault="005970EE" w:rsidP="005970EE">
                            <w:r>
                              <w:t>Member of a social running club at Queen’s University Belfast</w:t>
                            </w:r>
                          </w:p>
                          <w:p w14:paraId="4EF5BDAE" w14:textId="77777777" w:rsidR="005970EE" w:rsidRDefault="005970EE" w:rsidP="005970EE"/>
                          <w:p w14:paraId="447A8BC9" w14:textId="77777777" w:rsidR="005970EE" w:rsidRDefault="005970EE" w:rsidP="005970EE">
                            <w:r w:rsidRPr="00592DAC">
                              <w:t xml:space="preserve">Currently fundraising for </w:t>
                            </w:r>
                            <w:r>
                              <w:t xml:space="preserve">The Oddballs Foundation </w:t>
                            </w:r>
                            <w:r w:rsidRPr="00592DAC">
                              <w:t xml:space="preserve">ahead of </w:t>
                            </w:r>
                            <w:r>
                              <w:t xml:space="preserve">the Ballsy 5k run, </w:t>
                            </w:r>
                            <w:proofErr w:type="gramStart"/>
                            <w:r>
                              <w:t>November 2026</w:t>
                            </w:r>
                            <w:proofErr w:type="gramEnd"/>
                          </w:p>
                          <w:p w14:paraId="2C51741D" w14:textId="77777777" w:rsidR="005970EE" w:rsidRDefault="005970EE" w:rsidP="005970EE"/>
                          <w:p w14:paraId="4BE04B0F" w14:textId="37A040AE" w:rsidR="005970EE" w:rsidRDefault="005970EE" w:rsidP="005970EE">
                            <w:r w:rsidRPr="00592DAC">
                              <w:t xml:space="preserve">Planning to take part in </w:t>
                            </w:r>
                            <w:r>
                              <w:t>the Belfast</w:t>
                            </w:r>
                            <w:r w:rsidR="008C7F45">
                              <w:t xml:space="preserve"> </w:t>
                            </w:r>
                            <w:r>
                              <w:t>Marathon</w:t>
                            </w:r>
                            <w:r w:rsidRPr="00592DAC">
                              <w:t xml:space="preserve"> in </w:t>
                            </w:r>
                            <w:r>
                              <w:t>May 2027</w:t>
                            </w:r>
                            <w:r w:rsidRPr="00592DAC">
                              <w:t xml:space="preserve"> to raise funds for </w:t>
                            </w:r>
                            <w:r>
                              <w:t>Cancer Research</w:t>
                            </w:r>
                          </w:p>
                          <w:p w14:paraId="76AC6612" w14:textId="77777777" w:rsidR="005970EE" w:rsidRDefault="005970EE" w:rsidP="005970EE"/>
                          <w:p w14:paraId="4ED4C8C2" w14:textId="77777777" w:rsidR="005970EE" w:rsidRDefault="005970EE" w:rsidP="005970EE">
                            <w:r w:rsidRPr="00592DAC">
                              <w:t>UK Senior Maths Challenge — Silver Award</w:t>
                            </w:r>
                          </w:p>
                          <w:p w14:paraId="54269D02" w14:textId="77777777" w:rsidR="005970EE" w:rsidRDefault="005970EE" w:rsidP="005970EE"/>
                          <w:p w14:paraId="68622A18" w14:textId="77777777" w:rsidR="005970EE" w:rsidRDefault="005970EE" w:rsidP="005970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245C9" id="_x0000_s1035" type="#_x0000_t202" style="position:absolute;margin-left:-22.5pt;margin-top:171.1pt;width:194.3pt;height:205.5pt;z-index:25174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" filled="f" stroked="f" strokeweight=".5pt">
                <v:textbox>
                  <w:txbxContent>
                    <w:p w14:paraId="2799EBAF" w14:textId="77777777" w:rsidR="005970EE" w:rsidRPr="00C528BD" w:rsidRDefault="005970EE" w:rsidP="005970EE">
                      <w:pPr>
                        <w:pStyle w:val="Heading1"/>
                      </w:pPr>
                      <w:r>
                        <w:t>Interests &amp; Achievements</w:t>
                      </w:r>
                    </w:p>
                    <w:p w14:paraId="56F34D9F" w14:textId="77777777" w:rsidR="005970EE" w:rsidRDefault="005970EE" w:rsidP="005970EE">
                      <w:r>
                        <w:t>Member of a social running club at Queen’s University Belfast</w:t>
                      </w:r>
                    </w:p>
                    <w:p w14:paraId="4EF5BDAE" w14:textId="77777777" w:rsidR="005970EE" w:rsidRDefault="005970EE" w:rsidP="005970EE"/>
                    <w:p w14:paraId="447A8BC9" w14:textId="77777777" w:rsidR="005970EE" w:rsidRDefault="005970EE" w:rsidP="005970EE">
                      <w:r w:rsidRPr="00592DAC">
                        <w:t xml:space="preserve">Currently fundraising for </w:t>
                      </w:r>
                      <w:r>
                        <w:t xml:space="preserve">The Oddballs Foundation </w:t>
                      </w:r>
                      <w:r w:rsidRPr="00592DAC">
                        <w:t xml:space="preserve">ahead of </w:t>
                      </w:r>
                      <w:r>
                        <w:t xml:space="preserve">the Ballsy 5k run, </w:t>
                      </w:r>
                      <w:proofErr w:type="gramStart"/>
                      <w:r>
                        <w:t>November 2026</w:t>
                      </w:r>
                      <w:proofErr w:type="gramEnd"/>
                    </w:p>
                    <w:p w14:paraId="2C51741D" w14:textId="77777777" w:rsidR="005970EE" w:rsidRDefault="005970EE" w:rsidP="005970EE"/>
                    <w:p w14:paraId="4BE04B0F" w14:textId="37A040AE" w:rsidR="005970EE" w:rsidRDefault="005970EE" w:rsidP="005970EE">
                      <w:r w:rsidRPr="00592DAC">
                        <w:t xml:space="preserve">Planning to take part in </w:t>
                      </w:r>
                      <w:r>
                        <w:t>the Belfast</w:t>
                      </w:r>
                      <w:r w:rsidR="008C7F45">
                        <w:t xml:space="preserve"> </w:t>
                      </w:r>
                      <w:r>
                        <w:t>Marathon</w:t>
                      </w:r>
                      <w:r w:rsidRPr="00592DAC">
                        <w:t xml:space="preserve"> in </w:t>
                      </w:r>
                      <w:r>
                        <w:t>May 2027</w:t>
                      </w:r>
                      <w:r w:rsidRPr="00592DAC">
                        <w:t xml:space="preserve"> to raise funds for </w:t>
                      </w:r>
                      <w:r>
                        <w:t>Cancer Research</w:t>
                      </w:r>
                    </w:p>
                    <w:p w14:paraId="76AC6612" w14:textId="77777777" w:rsidR="005970EE" w:rsidRDefault="005970EE" w:rsidP="005970EE"/>
                    <w:p w14:paraId="4ED4C8C2" w14:textId="77777777" w:rsidR="005970EE" w:rsidRDefault="005970EE" w:rsidP="005970EE">
                      <w:r w:rsidRPr="00592DAC">
                        <w:t>UK Senior Maths Challenge — Silver Award</w:t>
                      </w:r>
                    </w:p>
                    <w:p w14:paraId="54269D02" w14:textId="77777777" w:rsidR="005970EE" w:rsidRDefault="005970EE" w:rsidP="005970EE"/>
                    <w:p w14:paraId="68622A18" w14:textId="77777777" w:rsidR="005970EE" w:rsidRDefault="005970EE" w:rsidP="005970EE"/>
                  </w:txbxContent>
                </v:textbox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49382" behindDoc="0" locked="0" layoutInCell="1" allowOverlap="1" wp14:anchorId="27773E3E" wp14:editId="249BA9D7">
                <wp:simplePos x="0" y="0"/>
                <wp:positionH relativeFrom="column">
                  <wp:posOffset>-282213</wp:posOffset>
                </wp:positionH>
                <wp:positionV relativeFrom="paragraph">
                  <wp:posOffset>-66312</wp:posOffset>
                </wp:positionV>
                <wp:extent cx="2467610" cy="2100943"/>
                <wp:effectExtent l="0" t="0" r="0" b="0"/>
                <wp:wrapNone/>
                <wp:docPr id="122677305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2100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4C0B4" w14:textId="77777777" w:rsidR="005970EE" w:rsidRPr="00C528BD" w:rsidRDefault="005970EE" w:rsidP="005970EE">
                            <w:pPr>
                              <w:pStyle w:val="Heading1"/>
                            </w:pPr>
                            <w:r>
                              <w:t>PRacticals</w:t>
                            </w:r>
                          </w:p>
                          <w:p w14:paraId="250192A2" w14:textId="77777777" w:rsidR="005970EE" w:rsidRDefault="005970EE" w:rsidP="005970EE">
                            <w:r>
                              <w:t xml:space="preserve">Data Driven Systems </w:t>
                            </w:r>
                          </w:p>
                          <w:p w14:paraId="48631124" w14:textId="452A06AA" w:rsidR="005970EE" w:rsidRDefault="005970EE" w:rsidP="005970EE">
                            <w:r>
                              <w:t xml:space="preserve">- Modeled and </w:t>
                            </w:r>
                            <w:proofErr w:type="spellStart"/>
                            <w:r>
                              <w:t>normali</w:t>
                            </w:r>
                            <w:r w:rsidR="008C7F45">
                              <w:t>s</w:t>
                            </w:r>
                            <w:r>
                              <w:t>ed</w:t>
                            </w:r>
                            <w:proofErr w:type="spellEnd"/>
                            <w:r>
                              <w:t xml:space="preserve"> relational databases for real world problems</w:t>
                            </w:r>
                          </w:p>
                          <w:p w14:paraId="1B956613" w14:textId="77777777" w:rsidR="005970EE" w:rsidRDefault="005970EE" w:rsidP="005970EE">
                            <w:r>
                              <w:t xml:space="preserve">- </w:t>
                            </w:r>
                            <w:r w:rsidRPr="00050A59">
                              <w:t>Developed web applications using HTML, CSS, JavaScript</w:t>
                            </w:r>
                          </w:p>
                          <w:p w14:paraId="4D79B221" w14:textId="77777777" w:rsidR="005970EE" w:rsidRDefault="005970EE" w:rsidP="005970EE"/>
                          <w:p w14:paraId="50B383EA" w14:textId="77777777" w:rsidR="005970EE" w:rsidRDefault="005970EE" w:rsidP="005970EE">
                            <w:r>
                              <w:t>Object Orientated Programming</w:t>
                            </w:r>
                          </w:p>
                          <w:p w14:paraId="11D87F61" w14:textId="77777777" w:rsidR="005970EE" w:rsidRDefault="005970EE" w:rsidP="005970EE">
                            <w:r>
                              <w:t>- Implemented</w:t>
                            </w:r>
                            <w:r w:rsidRPr="00BF1529">
                              <w:t xml:space="preserve"> and tested searching and sorting algorithms in Java</w:t>
                            </w:r>
                          </w:p>
                          <w:p w14:paraId="399B57C6" w14:textId="77777777" w:rsidR="005970EE" w:rsidRDefault="005970EE" w:rsidP="005970EE"/>
                          <w:p w14:paraId="17830EDD" w14:textId="77777777" w:rsidR="005970EE" w:rsidRDefault="005970EE" w:rsidP="005970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73E3E" id="_x0000_s1036" type="#_x0000_t202" style="position:absolute;margin-left:-22.2pt;margin-top:-5.2pt;width:194.3pt;height:165.45pt;z-index:2517493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" filled="f" stroked="f" strokeweight=".5pt">
                <v:textbox>
                  <w:txbxContent>
                    <w:p w14:paraId="2824C0B4" w14:textId="77777777" w:rsidR="005970EE" w:rsidRPr="00C528BD" w:rsidRDefault="005970EE" w:rsidP="005970EE">
                      <w:pPr>
                        <w:pStyle w:val="Heading1"/>
                      </w:pPr>
                      <w:r>
                        <w:t>PRacticals</w:t>
                      </w:r>
                    </w:p>
                    <w:p w14:paraId="250192A2" w14:textId="77777777" w:rsidR="005970EE" w:rsidRDefault="005970EE" w:rsidP="005970EE">
                      <w:r>
                        <w:t xml:space="preserve">Data Driven Systems </w:t>
                      </w:r>
                    </w:p>
                    <w:p w14:paraId="48631124" w14:textId="452A06AA" w:rsidR="005970EE" w:rsidRDefault="005970EE" w:rsidP="005970EE">
                      <w:r>
                        <w:t xml:space="preserve">- Modeled and </w:t>
                      </w:r>
                      <w:proofErr w:type="spellStart"/>
                      <w:r>
                        <w:t>normali</w:t>
                      </w:r>
                      <w:r w:rsidR="008C7F45">
                        <w:t>s</w:t>
                      </w:r>
                      <w:r>
                        <w:t>ed</w:t>
                      </w:r>
                      <w:proofErr w:type="spellEnd"/>
                      <w:r>
                        <w:t xml:space="preserve"> relational databases for real world problems</w:t>
                      </w:r>
                    </w:p>
                    <w:p w14:paraId="1B956613" w14:textId="77777777" w:rsidR="005970EE" w:rsidRDefault="005970EE" w:rsidP="005970EE">
                      <w:r>
                        <w:t xml:space="preserve">- </w:t>
                      </w:r>
                      <w:r w:rsidRPr="00050A59">
                        <w:t>Developed web applications using HTML, CSS, JavaScript</w:t>
                      </w:r>
                    </w:p>
                    <w:p w14:paraId="4D79B221" w14:textId="77777777" w:rsidR="005970EE" w:rsidRDefault="005970EE" w:rsidP="005970EE"/>
                    <w:p w14:paraId="50B383EA" w14:textId="77777777" w:rsidR="005970EE" w:rsidRDefault="005970EE" w:rsidP="005970EE">
                      <w:r>
                        <w:t>Object Orientated Programming</w:t>
                      </w:r>
                    </w:p>
                    <w:p w14:paraId="11D87F61" w14:textId="77777777" w:rsidR="005970EE" w:rsidRDefault="005970EE" w:rsidP="005970EE">
                      <w:r>
                        <w:t>- Implemented</w:t>
                      </w:r>
                      <w:r w:rsidRPr="00BF1529">
                        <w:t xml:space="preserve"> and tested searching and sorting algorithms in Java</w:t>
                      </w:r>
                    </w:p>
                    <w:p w14:paraId="399B57C6" w14:textId="77777777" w:rsidR="005970EE" w:rsidRDefault="005970EE" w:rsidP="005970EE"/>
                    <w:p w14:paraId="17830EDD" w14:textId="77777777" w:rsidR="005970EE" w:rsidRDefault="005970EE" w:rsidP="005970EE"/>
                  </w:txbxContent>
                </v:textbox>
              </v:shape>
            </w:pict>
          </mc:Fallback>
        </mc:AlternateContent>
      </w:r>
      <w:r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42214" behindDoc="0" locked="0" layoutInCell="1" allowOverlap="1" wp14:anchorId="02CF645E" wp14:editId="694A13A8">
                <wp:simplePos x="0" y="0"/>
                <wp:positionH relativeFrom="page">
                  <wp:posOffset>3069590</wp:posOffset>
                </wp:positionH>
                <wp:positionV relativeFrom="paragraph">
                  <wp:posOffset>6359525</wp:posOffset>
                </wp:positionV>
                <wp:extent cx="4419600" cy="1131570"/>
                <wp:effectExtent l="0" t="0" r="0" b="0"/>
                <wp:wrapSquare wrapText="bothSides"/>
                <wp:docPr id="925938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1131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8DCAE" w14:textId="77777777" w:rsidR="005970EE" w:rsidRPr="00020BEB" w:rsidRDefault="005970EE" w:rsidP="005970EE">
                            <w:pPr>
                              <w:pStyle w:val="Heading1"/>
                            </w:pPr>
                            <w:r>
                              <w:t>References</w:t>
                            </w:r>
                          </w:p>
                          <w:p w14:paraId="6776E6FC" w14:textId="77777777" w:rsidR="005970EE" w:rsidRPr="00072073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072073">
                              <w:t>Mrs. Lynne McKeown, Esplanade Bar and Restaurant, Owner, info@esplanadebangor.com, 07792352366</w:t>
                            </w:r>
                          </w:p>
                          <w:p w14:paraId="5788416A" w14:textId="77777777" w:rsidR="005970EE" w:rsidRPr="00072073" w:rsidRDefault="005970EE" w:rsidP="005970EE">
                            <w:pPr>
                              <w:pStyle w:val="ListParagraph"/>
                            </w:pPr>
                          </w:p>
                          <w:p w14:paraId="2142609E" w14:textId="77777777" w:rsidR="005970EE" w:rsidRPr="00072073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072073">
                              <w:t>Other references available on request</w:t>
                            </w:r>
                          </w:p>
                          <w:p w14:paraId="0A815076" w14:textId="77777777" w:rsidR="005970EE" w:rsidRPr="00E10C59" w:rsidRDefault="005970EE" w:rsidP="005970EE">
                            <w:pPr>
                              <w:pStyle w:val="ListParagraph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1DF88826" w14:textId="77777777" w:rsidR="005970EE" w:rsidRPr="00E10C59" w:rsidRDefault="005970EE" w:rsidP="005970EE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628BE601" w14:textId="77777777" w:rsidR="005970EE" w:rsidRPr="00AC0A9D" w:rsidRDefault="005970EE" w:rsidP="005970EE">
                            <w:pPr>
                              <w:pStyle w:val="ListParagraph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2C03AA27" w14:textId="77777777" w:rsidR="005970EE" w:rsidRPr="00AC0A9D" w:rsidRDefault="005970EE" w:rsidP="005970EE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F645E" id="_x0000_s1037" type="#_x0000_t202" style="position:absolute;margin-left:241.7pt;margin-top:500.75pt;width:348pt;height:89.1pt;z-index:25174221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" filled="f" stroked="f">
                <v:textbox>
                  <w:txbxContent>
                    <w:p w14:paraId="7338DCAE" w14:textId="77777777" w:rsidR="005970EE" w:rsidRPr="00020BEB" w:rsidRDefault="005970EE" w:rsidP="005970EE">
                      <w:pPr>
                        <w:pStyle w:val="Heading1"/>
                      </w:pPr>
                      <w:r>
                        <w:t>References</w:t>
                      </w:r>
                    </w:p>
                    <w:p w14:paraId="6776E6FC" w14:textId="77777777" w:rsidR="005970EE" w:rsidRPr="00072073" w:rsidRDefault="005970EE" w:rsidP="005970EE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072073">
                        <w:t>Mrs. Lynne McKeown, Esplanade Bar and Restaurant, Owner, info@esplanadebangor.com, 07792352366</w:t>
                      </w:r>
                    </w:p>
                    <w:p w14:paraId="5788416A" w14:textId="77777777" w:rsidR="005970EE" w:rsidRPr="00072073" w:rsidRDefault="005970EE" w:rsidP="005970EE">
                      <w:pPr>
                        <w:pStyle w:val="ListParagraph"/>
                      </w:pPr>
                    </w:p>
                    <w:p w14:paraId="2142609E" w14:textId="77777777" w:rsidR="005970EE" w:rsidRPr="00072073" w:rsidRDefault="005970EE" w:rsidP="005970EE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072073">
                        <w:t>Other references available on request</w:t>
                      </w:r>
                    </w:p>
                    <w:p w14:paraId="0A815076" w14:textId="77777777" w:rsidR="005970EE" w:rsidRPr="00E10C59" w:rsidRDefault="005970EE" w:rsidP="005970EE">
                      <w:pPr>
                        <w:pStyle w:val="ListParagraph"/>
                        <w:rPr>
                          <w:sz w:val="16"/>
                          <w:szCs w:val="20"/>
                        </w:rPr>
                      </w:pPr>
                    </w:p>
                    <w:p w14:paraId="1DF88826" w14:textId="77777777" w:rsidR="005970EE" w:rsidRPr="00E10C59" w:rsidRDefault="005970EE" w:rsidP="005970EE">
                      <w:pPr>
                        <w:rPr>
                          <w:sz w:val="16"/>
                          <w:szCs w:val="20"/>
                        </w:rPr>
                      </w:pPr>
                    </w:p>
                    <w:p w14:paraId="628BE601" w14:textId="77777777" w:rsidR="005970EE" w:rsidRPr="00AC0A9D" w:rsidRDefault="005970EE" w:rsidP="005970EE">
                      <w:pPr>
                        <w:pStyle w:val="ListParagraph"/>
                        <w:rPr>
                          <w:sz w:val="16"/>
                          <w:szCs w:val="20"/>
                        </w:rPr>
                      </w:pPr>
                    </w:p>
                    <w:p w14:paraId="2C03AA27" w14:textId="77777777" w:rsidR="005970EE" w:rsidRPr="00AC0A9D" w:rsidRDefault="005970EE" w:rsidP="005970EE">
                      <w:pPr>
                        <w:rPr>
                          <w:sz w:val="16"/>
                          <w:szCs w:val="2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43238" behindDoc="0" locked="0" layoutInCell="1" allowOverlap="1" wp14:anchorId="59E10600" wp14:editId="28B0030C">
                <wp:simplePos x="0" y="0"/>
                <wp:positionH relativeFrom="column">
                  <wp:posOffset>2600960</wp:posOffset>
                </wp:positionH>
                <wp:positionV relativeFrom="paragraph">
                  <wp:posOffset>6191250</wp:posOffset>
                </wp:positionV>
                <wp:extent cx="4420235" cy="0"/>
                <wp:effectExtent l="0" t="0" r="0" b="0"/>
                <wp:wrapNone/>
                <wp:docPr id="6640578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02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C0F64" id="Straight Connector 12" o:spid="_x0000_s1026" style="position:absolute;flip:y;z-index:251743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8pt,487.5pt" to="552.85pt,4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" strokecolor="#cff5d1" strokeweight="1.5pt">
                <v:stroke joinstyle="miter"/>
              </v:lin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41190" behindDoc="0" locked="0" layoutInCell="1" allowOverlap="1" wp14:anchorId="03719D0F" wp14:editId="38A2F6AE">
                <wp:simplePos x="0" y="0"/>
                <wp:positionH relativeFrom="column">
                  <wp:posOffset>2590800</wp:posOffset>
                </wp:positionH>
                <wp:positionV relativeFrom="paragraph">
                  <wp:posOffset>6193790</wp:posOffset>
                </wp:positionV>
                <wp:extent cx="4419600" cy="0"/>
                <wp:effectExtent l="0" t="0" r="0" b="0"/>
                <wp:wrapNone/>
                <wp:docPr id="113879336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B11CF" id="Straight Connector 12" o:spid="_x0000_s1026" style="position:absolute;flip:y;z-index:251741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pt,487.7pt" to="552pt,4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" strokecolor="#cff5d1" strokeweight="1.5pt">
                <v:stroke joinstyle="miter"/>
              </v:lin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40166" behindDoc="0" locked="0" layoutInCell="1" allowOverlap="1" wp14:anchorId="5EDE4DD2" wp14:editId="6782B3EC">
                <wp:simplePos x="0" y="0"/>
                <wp:positionH relativeFrom="column">
                  <wp:posOffset>2653665</wp:posOffset>
                </wp:positionH>
                <wp:positionV relativeFrom="paragraph">
                  <wp:posOffset>4551045</wp:posOffset>
                </wp:positionV>
                <wp:extent cx="431165" cy="431165"/>
                <wp:effectExtent l="0" t="0" r="6985" b="6985"/>
                <wp:wrapNone/>
                <wp:docPr id="1037061812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65" cy="431165"/>
                        </a:xfrm>
                        <a:prstGeom prst="ellipse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F68B70" id="Oval 10" o:spid="_x0000_s1026" style="position:absolute;margin-left:208.95pt;margin-top:358.35pt;width:33.95pt;height:33.95pt;z-index:251740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" stroked="f" strokeweight="1pt">
                <v:fill r:id="rId23" o:title="" recolor="t" rotate="t" type="frame"/>
                <v:stroke joinstyle="miter"/>
              </v:oval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38118" behindDoc="0" locked="0" layoutInCell="1" allowOverlap="1" wp14:anchorId="1FA6610A" wp14:editId="4CE5725B">
                <wp:simplePos x="0" y="0"/>
                <wp:positionH relativeFrom="column">
                  <wp:posOffset>2609215</wp:posOffset>
                </wp:positionH>
                <wp:positionV relativeFrom="paragraph">
                  <wp:posOffset>2171065</wp:posOffset>
                </wp:positionV>
                <wp:extent cx="4418965" cy="4354195"/>
                <wp:effectExtent l="0" t="0" r="0" b="0"/>
                <wp:wrapNone/>
                <wp:docPr id="1152940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4354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FE0EB" w14:textId="77777777" w:rsidR="005970EE" w:rsidRPr="00020BEB" w:rsidRDefault="005970EE" w:rsidP="005970EE">
                            <w:pPr>
                              <w:pStyle w:val="Heading1"/>
                            </w:pPr>
                            <w:r>
                              <w:t>EXperience</w:t>
                            </w:r>
                          </w:p>
                          <w:p w14:paraId="6C647E3F" w14:textId="77777777" w:rsidR="005970EE" w:rsidRDefault="005970EE" w:rsidP="005970EE">
                            <w:pPr>
                              <w:ind w:left="720"/>
                            </w:pPr>
                            <w:r>
                              <w:t xml:space="preserve">February 2022 – Present | Esplanade Bar and Restaurant </w:t>
                            </w:r>
                          </w:p>
                          <w:p w14:paraId="664C1FC9" w14:textId="77777777" w:rsidR="005970EE" w:rsidRDefault="005970EE" w:rsidP="005970EE">
                            <w:pPr>
                              <w:ind w:left="720"/>
                            </w:pPr>
                            <w:r w:rsidRPr="00604AB7">
                              <w:t>Bar &amp; Waiting Staff</w:t>
                            </w:r>
                          </w:p>
                          <w:p w14:paraId="116C4740" w14:textId="77777777" w:rsidR="005970EE" w:rsidRDefault="005970EE" w:rsidP="005970EE"/>
                          <w:p w14:paraId="01F624F1" w14:textId="77777777" w:rsidR="005970EE" w:rsidRPr="0017122B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GB"/>
                              </w:rPr>
                            </w:pPr>
                            <w:r w:rsidRPr="00F76481">
                              <w:rPr>
                                <w:lang w:val="en-GB"/>
                              </w:rPr>
                              <w:t xml:space="preserve">Provide efficient customer service in a busy environment, </w:t>
                            </w:r>
                            <w:r>
                              <w:rPr>
                                <w:lang w:val="en-GB"/>
                              </w:rPr>
                              <w:t xml:space="preserve">adapting </w:t>
                            </w:r>
                            <w:r w:rsidRPr="0017122B">
                              <w:t>changing customer demands and maintaining a professional manner under pressure.</w:t>
                            </w:r>
                          </w:p>
                          <w:p w14:paraId="5AF3D7FD" w14:textId="77777777" w:rsidR="005970EE" w:rsidRPr="007D4670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Wo</w:t>
                            </w:r>
                            <w:r w:rsidRPr="007D4670">
                              <w:rPr>
                                <w:lang w:val="en-GB"/>
                              </w:rPr>
                              <w:t>rk across both bar and floor positions</w:t>
                            </w:r>
                            <w:r>
                              <w:rPr>
                                <w:lang w:val="en-GB"/>
                              </w:rPr>
                              <w:t>, requiring s</w:t>
                            </w:r>
                            <w:r w:rsidRPr="00F76481">
                              <w:rPr>
                                <w:lang w:val="en-GB"/>
                              </w:rPr>
                              <w:t>trong communication</w:t>
                            </w:r>
                            <w:r>
                              <w:rPr>
                                <w:lang w:val="en-GB"/>
                              </w:rPr>
                              <w:t xml:space="preserve"> and </w:t>
                            </w:r>
                            <w:r w:rsidRPr="00F76481">
                              <w:rPr>
                                <w:lang w:val="en-GB"/>
                              </w:rPr>
                              <w:t>teamwork</w:t>
                            </w:r>
                            <w:r>
                              <w:rPr>
                                <w:lang w:val="en-GB"/>
                              </w:rPr>
                              <w:t xml:space="preserve"> skills to</w:t>
                            </w:r>
                            <w:r w:rsidRPr="00F76481"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7D4670">
                              <w:rPr>
                                <w:lang w:val="en-GB"/>
                              </w:rPr>
                              <w:t>collaborat</w:t>
                            </w:r>
                            <w:r>
                              <w:rPr>
                                <w:lang w:val="en-GB"/>
                              </w:rPr>
                              <w:t>e</w:t>
                            </w:r>
                            <w:r w:rsidRPr="007D4670">
                              <w:rPr>
                                <w:lang w:val="en-GB"/>
                              </w:rPr>
                              <w:t xml:space="preserve"> closely with colleagues in both teams.</w:t>
                            </w:r>
                          </w:p>
                          <w:p w14:paraId="57B1E5B8" w14:textId="305CDCF0" w:rsidR="005970EE" w:rsidRDefault="008C7F45" w:rsidP="005970E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Process</w:t>
                            </w:r>
                            <w:r w:rsidR="005970EE" w:rsidRPr="00F76481">
                              <w:rPr>
                                <w:lang w:val="en-GB"/>
                              </w:rPr>
                              <w:t xml:space="preserve"> cash and card payments accurately while maintaining attention to detail during busy periods.</w:t>
                            </w:r>
                          </w:p>
                          <w:p w14:paraId="5EC6A865" w14:textId="77777777" w:rsidR="005970EE" w:rsidRDefault="005970EE" w:rsidP="005970EE"/>
                          <w:p w14:paraId="063721C2" w14:textId="77777777" w:rsidR="005970EE" w:rsidRDefault="005970EE" w:rsidP="005970EE"/>
                          <w:p w14:paraId="0C16B4A5" w14:textId="77777777" w:rsidR="005970EE" w:rsidRPr="00093C12" w:rsidRDefault="005970EE" w:rsidP="005970EE">
                            <w:pPr>
                              <w:ind w:left="720"/>
                            </w:pPr>
                            <w:r w:rsidRPr="00093C12">
                              <w:t xml:space="preserve">June 2024 (5 </w:t>
                            </w:r>
                            <w:proofErr w:type="gramStart"/>
                            <w:r w:rsidRPr="00093C12">
                              <w:t>days)|</w:t>
                            </w:r>
                            <w:proofErr w:type="gramEnd"/>
                            <w:r w:rsidRPr="00093C12">
                              <w:t xml:space="preserve">Translink IS </w:t>
                            </w:r>
                            <w:proofErr w:type="spellStart"/>
                            <w:r w:rsidRPr="00093C12">
                              <w:t>Department|Work</w:t>
                            </w:r>
                            <w:proofErr w:type="spellEnd"/>
                            <w:r w:rsidRPr="00093C12">
                              <w:t xml:space="preserve"> Experience</w:t>
                            </w:r>
                          </w:p>
                          <w:p w14:paraId="5E1CD503" w14:textId="77777777" w:rsidR="005970EE" w:rsidRDefault="005970EE" w:rsidP="005970EE"/>
                          <w:p w14:paraId="1324C157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 xml:space="preserve">Sat in on stand-ups and a sprint review meeting, giving an insight into the Agile software development </w:t>
                            </w:r>
                            <w:proofErr w:type="gramStart"/>
                            <w:r>
                              <w:t>workflows</w:t>
                            </w:r>
                            <w:proofErr w:type="gramEnd"/>
                          </w:p>
                          <w:p w14:paraId="0419D3A4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 xml:space="preserve">Upgraded and configured hardware components of desktop </w:t>
                            </w:r>
                            <w:proofErr w:type="gramStart"/>
                            <w:r>
                              <w:t>systems</w:t>
                            </w:r>
                            <w:proofErr w:type="gramEnd"/>
                          </w:p>
                          <w:p w14:paraId="6DD8F46C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Assisted completion of support tickets on devices on-site and remotely,</w:t>
                            </w:r>
                            <w:r w:rsidRPr="00E10C59">
                              <w:t xml:space="preserve"> helping diagnose and resolve technical issues.</w:t>
                            </w:r>
                          </w:p>
                          <w:p w14:paraId="3725B5C4" w14:textId="77777777" w:rsidR="005970EE" w:rsidRPr="005E70A4" w:rsidRDefault="005970EE" w:rsidP="005970EE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6610A" id="_x0000_s1038" type="#_x0000_t202" style="position:absolute;margin-left:205.45pt;margin-top:170.95pt;width:347.95pt;height:342.85pt;z-index:251738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" filled="f" stroked="f">
                <v:textbox>
                  <w:txbxContent>
                    <w:p w14:paraId="4DFFE0EB" w14:textId="77777777" w:rsidR="005970EE" w:rsidRPr="00020BEB" w:rsidRDefault="005970EE" w:rsidP="005970EE">
                      <w:pPr>
                        <w:pStyle w:val="Heading1"/>
                      </w:pPr>
                      <w:r>
                        <w:t>EXperience</w:t>
                      </w:r>
                    </w:p>
                    <w:p w14:paraId="6C647E3F" w14:textId="77777777" w:rsidR="005970EE" w:rsidRDefault="005970EE" w:rsidP="005970EE">
                      <w:pPr>
                        <w:ind w:left="720"/>
                      </w:pPr>
                      <w:r>
                        <w:t xml:space="preserve">February 2022 – Present | Esplanade Bar and Restaurant </w:t>
                      </w:r>
                    </w:p>
                    <w:p w14:paraId="664C1FC9" w14:textId="77777777" w:rsidR="005970EE" w:rsidRDefault="005970EE" w:rsidP="005970EE">
                      <w:pPr>
                        <w:ind w:left="720"/>
                      </w:pPr>
                      <w:r w:rsidRPr="00604AB7">
                        <w:t>Bar &amp; Waiting Staff</w:t>
                      </w:r>
                    </w:p>
                    <w:p w14:paraId="116C4740" w14:textId="77777777" w:rsidR="005970EE" w:rsidRDefault="005970EE" w:rsidP="005970EE"/>
                    <w:p w14:paraId="01F624F1" w14:textId="77777777" w:rsidR="005970EE" w:rsidRPr="0017122B" w:rsidRDefault="005970EE" w:rsidP="005970E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GB"/>
                        </w:rPr>
                      </w:pPr>
                      <w:r w:rsidRPr="00F76481">
                        <w:rPr>
                          <w:lang w:val="en-GB"/>
                        </w:rPr>
                        <w:t xml:space="preserve">Provide efficient customer service in a busy environment, </w:t>
                      </w:r>
                      <w:r>
                        <w:rPr>
                          <w:lang w:val="en-GB"/>
                        </w:rPr>
                        <w:t xml:space="preserve">adapting </w:t>
                      </w:r>
                      <w:r w:rsidRPr="0017122B">
                        <w:t>changing customer demands and maintaining a professional manner under pressure.</w:t>
                      </w:r>
                    </w:p>
                    <w:p w14:paraId="5AF3D7FD" w14:textId="77777777" w:rsidR="005970EE" w:rsidRPr="007D4670" w:rsidRDefault="005970EE" w:rsidP="005970E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Wo</w:t>
                      </w:r>
                      <w:r w:rsidRPr="007D4670">
                        <w:rPr>
                          <w:lang w:val="en-GB"/>
                        </w:rPr>
                        <w:t>rk across both bar and floor positions</w:t>
                      </w:r>
                      <w:r>
                        <w:rPr>
                          <w:lang w:val="en-GB"/>
                        </w:rPr>
                        <w:t>, requiring s</w:t>
                      </w:r>
                      <w:r w:rsidRPr="00F76481">
                        <w:rPr>
                          <w:lang w:val="en-GB"/>
                        </w:rPr>
                        <w:t>trong communication</w:t>
                      </w:r>
                      <w:r>
                        <w:rPr>
                          <w:lang w:val="en-GB"/>
                        </w:rPr>
                        <w:t xml:space="preserve"> and </w:t>
                      </w:r>
                      <w:r w:rsidRPr="00F76481">
                        <w:rPr>
                          <w:lang w:val="en-GB"/>
                        </w:rPr>
                        <w:t>teamwork</w:t>
                      </w:r>
                      <w:r>
                        <w:rPr>
                          <w:lang w:val="en-GB"/>
                        </w:rPr>
                        <w:t xml:space="preserve"> skills to</w:t>
                      </w:r>
                      <w:r w:rsidRPr="00F76481">
                        <w:rPr>
                          <w:lang w:val="en-GB"/>
                        </w:rPr>
                        <w:t xml:space="preserve"> </w:t>
                      </w:r>
                      <w:r w:rsidRPr="007D4670">
                        <w:rPr>
                          <w:lang w:val="en-GB"/>
                        </w:rPr>
                        <w:t>collaborat</w:t>
                      </w:r>
                      <w:r>
                        <w:rPr>
                          <w:lang w:val="en-GB"/>
                        </w:rPr>
                        <w:t>e</w:t>
                      </w:r>
                      <w:r w:rsidRPr="007D4670">
                        <w:rPr>
                          <w:lang w:val="en-GB"/>
                        </w:rPr>
                        <w:t xml:space="preserve"> closely with colleagues in both teams.</w:t>
                      </w:r>
                    </w:p>
                    <w:p w14:paraId="57B1E5B8" w14:textId="305CDCF0" w:rsidR="005970EE" w:rsidRDefault="008C7F45" w:rsidP="005970E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Process</w:t>
                      </w:r>
                      <w:r w:rsidR="005970EE" w:rsidRPr="00F76481">
                        <w:rPr>
                          <w:lang w:val="en-GB"/>
                        </w:rPr>
                        <w:t xml:space="preserve"> cash and card payments accurately while maintaining attention to detail during busy periods.</w:t>
                      </w:r>
                    </w:p>
                    <w:p w14:paraId="5EC6A865" w14:textId="77777777" w:rsidR="005970EE" w:rsidRDefault="005970EE" w:rsidP="005970EE"/>
                    <w:p w14:paraId="063721C2" w14:textId="77777777" w:rsidR="005970EE" w:rsidRDefault="005970EE" w:rsidP="005970EE"/>
                    <w:p w14:paraId="0C16B4A5" w14:textId="77777777" w:rsidR="005970EE" w:rsidRPr="00093C12" w:rsidRDefault="005970EE" w:rsidP="005970EE">
                      <w:pPr>
                        <w:ind w:left="720"/>
                      </w:pPr>
                      <w:r w:rsidRPr="00093C12">
                        <w:t xml:space="preserve">June 2024 (5 </w:t>
                      </w:r>
                      <w:proofErr w:type="gramStart"/>
                      <w:r w:rsidRPr="00093C12">
                        <w:t>days)|</w:t>
                      </w:r>
                      <w:proofErr w:type="gramEnd"/>
                      <w:r w:rsidRPr="00093C12">
                        <w:t xml:space="preserve">Translink IS </w:t>
                      </w:r>
                      <w:proofErr w:type="spellStart"/>
                      <w:r w:rsidRPr="00093C12">
                        <w:t>Department|Work</w:t>
                      </w:r>
                      <w:proofErr w:type="spellEnd"/>
                      <w:r w:rsidRPr="00093C12">
                        <w:t xml:space="preserve"> Experience</w:t>
                      </w:r>
                    </w:p>
                    <w:p w14:paraId="5E1CD503" w14:textId="77777777" w:rsidR="005970EE" w:rsidRDefault="005970EE" w:rsidP="005970EE"/>
                    <w:p w14:paraId="1324C157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>
                        <w:t xml:space="preserve">Sat in on stand-ups and a sprint review meeting, giving an insight into the Agile software development </w:t>
                      </w:r>
                      <w:proofErr w:type="gramStart"/>
                      <w:r>
                        <w:t>workflows</w:t>
                      </w:r>
                      <w:proofErr w:type="gramEnd"/>
                    </w:p>
                    <w:p w14:paraId="0419D3A4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>
                        <w:t xml:space="preserve">Upgraded and configured hardware components of desktop </w:t>
                      </w:r>
                      <w:proofErr w:type="gramStart"/>
                      <w:r>
                        <w:t>systems</w:t>
                      </w:r>
                      <w:proofErr w:type="gramEnd"/>
                    </w:p>
                    <w:p w14:paraId="6DD8F46C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>
                        <w:t>Assisted completion of support tickets on devices on-site and remotely,</w:t>
                      </w:r>
                      <w:r w:rsidRPr="00E10C59">
                        <w:t xml:space="preserve"> helping diagnose and resolve technical issues.</w:t>
                      </w:r>
                    </w:p>
                    <w:p w14:paraId="3725B5C4" w14:textId="77777777" w:rsidR="005970EE" w:rsidRPr="005E70A4" w:rsidRDefault="005970EE" w:rsidP="005970EE">
                      <w:pPr>
                        <w:rPr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39142" behindDoc="0" locked="0" layoutInCell="1" allowOverlap="1" wp14:anchorId="1960EFF7" wp14:editId="36E2A794">
                <wp:simplePos x="0" y="0"/>
                <wp:positionH relativeFrom="column">
                  <wp:posOffset>2657475</wp:posOffset>
                </wp:positionH>
                <wp:positionV relativeFrom="paragraph">
                  <wp:posOffset>2433955</wp:posOffset>
                </wp:positionV>
                <wp:extent cx="431165" cy="431165"/>
                <wp:effectExtent l="0" t="0" r="6985" b="6985"/>
                <wp:wrapNone/>
                <wp:docPr id="116285085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65" cy="431165"/>
                        </a:xfrm>
                        <a:prstGeom prst="ellipse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03B760" id="Oval 10" o:spid="_x0000_s1026" style="position:absolute;margin-left:209.25pt;margin-top:191.65pt;width:33.95pt;height:33.95pt;z-index:251739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" stroked="f" strokeweight="1pt">
                <v:fill r:id="rId25" o:title="" recolor="t" rotate="t" type="frame"/>
                <v:stroke joinstyle="miter"/>
              </v:oval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46310" behindDoc="0" locked="0" layoutInCell="1" allowOverlap="1" wp14:anchorId="3043B23B" wp14:editId="301956A1">
                <wp:simplePos x="0" y="0"/>
                <wp:positionH relativeFrom="column">
                  <wp:posOffset>2590800</wp:posOffset>
                </wp:positionH>
                <wp:positionV relativeFrom="paragraph">
                  <wp:posOffset>2040255</wp:posOffset>
                </wp:positionV>
                <wp:extent cx="4419600" cy="0"/>
                <wp:effectExtent l="0" t="0" r="0" b="0"/>
                <wp:wrapNone/>
                <wp:docPr id="136260701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4AC6DA" id="Straight Connector 12" o:spid="_x0000_s1026" style="position:absolute;flip:y;z-index:251746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pt,160.65pt" to="552pt,1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" strokecolor="#cff5d1" strokeweight="1.5pt">
                <v:stroke joinstyle="miter"/>
              </v:lin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47334" behindDoc="1" locked="0" layoutInCell="1" allowOverlap="1" wp14:anchorId="571D261E" wp14:editId="144C3F9E">
                <wp:simplePos x="0" y="0"/>
                <wp:positionH relativeFrom="column">
                  <wp:posOffset>2657475</wp:posOffset>
                </wp:positionH>
                <wp:positionV relativeFrom="paragraph">
                  <wp:posOffset>-133350</wp:posOffset>
                </wp:positionV>
                <wp:extent cx="4418965" cy="2152650"/>
                <wp:effectExtent l="0" t="0" r="0" b="0"/>
                <wp:wrapNone/>
                <wp:docPr id="4740484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2152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852FA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5262DC">
                              <w:t xml:space="preserve">Level </w:t>
                            </w:r>
                            <w:r>
                              <w:t>1 Object Orientated Programming Project</w:t>
                            </w:r>
                          </w:p>
                          <w:p w14:paraId="50A43662" w14:textId="77777777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</w:pPr>
                            <w:r>
                              <w:t xml:space="preserve">Created Java image management software, using objects to add, retrieve and sort the images in albums. </w:t>
                            </w:r>
                          </w:p>
                          <w:p w14:paraId="46C7274A" w14:textId="77777777" w:rsidR="005970EE" w:rsidRDefault="005970EE" w:rsidP="005970EE">
                            <w:pPr>
                              <w:ind w:left="360" w:hanging="360"/>
                            </w:pPr>
                          </w:p>
                          <w:p w14:paraId="613B2BFB" w14:textId="77777777" w:rsidR="005970EE" w:rsidRPr="002C232F" w:rsidRDefault="005970EE" w:rsidP="005970EE">
                            <w:pPr>
                              <w:pStyle w:val="Heading1"/>
                              <w:numPr>
                                <w:ilvl w:val="0"/>
                                <w:numId w:val="13"/>
                              </w:numPr>
                              <w:rPr>
                                <w:b w:val="0"/>
                                <w:bCs w:val="0"/>
                              </w:rPr>
                            </w:pPr>
                            <w:r w:rsidRPr="002C232F">
                              <w:rPr>
                                <w:b w:val="0"/>
                                <w:bCs w:val="0"/>
                                <w:caps w:val="0"/>
                              </w:rPr>
                              <w:t xml:space="preserve">A </w:t>
                            </w:r>
                            <w:r>
                              <w:rPr>
                                <w:b w:val="0"/>
                                <w:bCs w:val="0"/>
                                <w:caps w:val="0"/>
                              </w:rPr>
                              <w:t>L</w:t>
                            </w:r>
                            <w:r w:rsidRPr="002C232F">
                              <w:rPr>
                                <w:b w:val="0"/>
                                <w:bCs w:val="0"/>
                                <w:caps w:val="0"/>
                              </w:rPr>
                              <w:t xml:space="preserve">evel </w:t>
                            </w:r>
                            <w:r>
                              <w:rPr>
                                <w:b w:val="0"/>
                                <w:bCs w:val="0"/>
                                <w:caps w:val="0"/>
                              </w:rPr>
                              <w:t>P</w:t>
                            </w:r>
                            <w:r w:rsidRPr="002C232F">
                              <w:rPr>
                                <w:b w:val="0"/>
                                <w:bCs w:val="0"/>
                                <w:caps w:val="0"/>
                              </w:rPr>
                              <w:t>roject</w:t>
                            </w:r>
                          </w:p>
                          <w:p w14:paraId="36131DD1" w14:textId="095A95E1" w:rsidR="005970EE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136671">
                              <w:t xml:space="preserve">Developed a vector-based </w:t>
                            </w:r>
                            <w:r>
                              <w:t xml:space="preserve">music </w:t>
                            </w:r>
                            <w:r w:rsidRPr="00136671">
                              <w:t xml:space="preserve">recommendation </w:t>
                            </w:r>
                            <w:r>
                              <w:t>application</w:t>
                            </w:r>
                            <w:r w:rsidRPr="00136671">
                              <w:t xml:space="preserve"> using cosine similarity</w:t>
                            </w:r>
                            <w:r>
                              <w:t xml:space="preserve"> algorithm, Visual Basic and SQL</w:t>
                            </w:r>
                            <w:r w:rsidRPr="00136671">
                              <w:t xml:space="preserve"> to compare user preference profiles and generate </w:t>
                            </w:r>
                            <w:proofErr w:type="spellStart"/>
                            <w:r>
                              <w:t>personali</w:t>
                            </w:r>
                            <w:r w:rsidR="008C7F45">
                              <w:t>s</w:t>
                            </w:r>
                            <w:r>
                              <w:t>ed</w:t>
                            </w:r>
                            <w:proofErr w:type="spellEnd"/>
                            <w:r>
                              <w:t xml:space="preserve"> song </w:t>
                            </w:r>
                            <w:r w:rsidRPr="00136671">
                              <w:t>recommendation</w:t>
                            </w:r>
                            <w:r>
                              <w:t>s.</w:t>
                            </w:r>
                          </w:p>
                          <w:p w14:paraId="166BA868" w14:textId="77777777" w:rsidR="005970EE" w:rsidRPr="00136671" w:rsidRDefault="005970EE" w:rsidP="005970E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 xml:space="preserve">Completed project documentation including creating full set of requirements, testing and evaluating the </w:t>
                            </w:r>
                            <w:proofErr w:type="gramStart"/>
                            <w:r>
                              <w:t>project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D261E" id="_x0000_s1039" type="#_x0000_t202" style="position:absolute;margin-left:209.25pt;margin-top:-10.5pt;width:347.95pt;height:169.5pt;z-index:-2515691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" filled="f" stroked="f">
                <v:textbox>
                  <w:txbxContent>
                    <w:p w14:paraId="6B4852FA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5262DC">
                        <w:t xml:space="preserve">Level </w:t>
                      </w:r>
                      <w:r>
                        <w:t>1 Object Orientated Programming Project</w:t>
                      </w:r>
                    </w:p>
                    <w:p w14:paraId="50A43662" w14:textId="77777777" w:rsidR="005970EE" w:rsidRDefault="005970EE" w:rsidP="005970EE">
                      <w:pPr>
                        <w:pStyle w:val="ListParagraph"/>
                        <w:numPr>
                          <w:ilvl w:val="0"/>
                          <w:numId w:val="20"/>
                        </w:numPr>
                      </w:pPr>
                      <w:r>
                        <w:t xml:space="preserve">Created Java image management software, using objects to add, retrieve and sort the images in albums. </w:t>
                      </w:r>
                    </w:p>
                    <w:p w14:paraId="46C7274A" w14:textId="77777777" w:rsidR="005970EE" w:rsidRDefault="005970EE" w:rsidP="005970EE">
                      <w:pPr>
                        <w:ind w:left="360" w:hanging="360"/>
                      </w:pPr>
                    </w:p>
                    <w:p w14:paraId="613B2BFB" w14:textId="77777777" w:rsidR="005970EE" w:rsidRPr="002C232F" w:rsidRDefault="005970EE" w:rsidP="005970EE">
                      <w:pPr>
                        <w:pStyle w:val="Heading1"/>
                        <w:numPr>
                          <w:ilvl w:val="0"/>
                          <w:numId w:val="13"/>
                        </w:numPr>
                        <w:rPr>
                          <w:b w:val="0"/>
                          <w:bCs w:val="0"/>
                        </w:rPr>
                      </w:pPr>
                      <w:r w:rsidRPr="002C232F">
                        <w:rPr>
                          <w:b w:val="0"/>
                          <w:bCs w:val="0"/>
                          <w:caps w:val="0"/>
                        </w:rPr>
                        <w:t xml:space="preserve">A </w:t>
                      </w:r>
                      <w:r>
                        <w:rPr>
                          <w:b w:val="0"/>
                          <w:bCs w:val="0"/>
                          <w:caps w:val="0"/>
                        </w:rPr>
                        <w:t>L</w:t>
                      </w:r>
                      <w:r w:rsidRPr="002C232F">
                        <w:rPr>
                          <w:b w:val="0"/>
                          <w:bCs w:val="0"/>
                          <w:caps w:val="0"/>
                        </w:rPr>
                        <w:t xml:space="preserve">evel </w:t>
                      </w:r>
                      <w:r>
                        <w:rPr>
                          <w:b w:val="0"/>
                          <w:bCs w:val="0"/>
                          <w:caps w:val="0"/>
                        </w:rPr>
                        <w:t>P</w:t>
                      </w:r>
                      <w:r w:rsidRPr="002C232F">
                        <w:rPr>
                          <w:b w:val="0"/>
                          <w:bCs w:val="0"/>
                          <w:caps w:val="0"/>
                        </w:rPr>
                        <w:t>roject</w:t>
                      </w:r>
                    </w:p>
                    <w:p w14:paraId="36131DD1" w14:textId="095A95E1" w:rsidR="005970EE" w:rsidRDefault="005970EE" w:rsidP="005970EE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136671">
                        <w:t xml:space="preserve">Developed a vector-based </w:t>
                      </w:r>
                      <w:r>
                        <w:t xml:space="preserve">music </w:t>
                      </w:r>
                      <w:r w:rsidRPr="00136671">
                        <w:t xml:space="preserve">recommendation </w:t>
                      </w:r>
                      <w:r>
                        <w:t>application</w:t>
                      </w:r>
                      <w:r w:rsidRPr="00136671">
                        <w:t xml:space="preserve"> using cosine similarity</w:t>
                      </w:r>
                      <w:r>
                        <w:t xml:space="preserve"> algorithm, Visual Basic and SQL</w:t>
                      </w:r>
                      <w:r w:rsidRPr="00136671">
                        <w:t xml:space="preserve"> to compare user preference profiles and generate </w:t>
                      </w:r>
                      <w:proofErr w:type="spellStart"/>
                      <w:r>
                        <w:t>personali</w:t>
                      </w:r>
                      <w:r w:rsidR="008C7F45">
                        <w:t>s</w:t>
                      </w:r>
                      <w:r>
                        <w:t>ed</w:t>
                      </w:r>
                      <w:proofErr w:type="spellEnd"/>
                      <w:r>
                        <w:t xml:space="preserve"> song </w:t>
                      </w:r>
                      <w:r w:rsidRPr="00136671">
                        <w:t>recommendation</w:t>
                      </w:r>
                      <w:r>
                        <w:t>s.</w:t>
                      </w:r>
                    </w:p>
                    <w:p w14:paraId="166BA868" w14:textId="77777777" w:rsidR="005970EE" w:rsidRPr="00136671" w:rsidRDefault="005970EE" w:rsidP="005970EE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 xml:space="preserve">Completed project documentation including creating full set of requirements, testing and evaluating the </w:t>
                      </w:r>
                      <w:proofErr w:type="gramStart"/>
                      <w:r>
                        <w:t>project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070" behindDoc="1" locked="1" layoutInCell="1" allowOverlap="1" wp14:anchorId="4C314765" wp14:editId="198CD3F9">
                <wp:simplePos x="0" y="0"/>
                <wp:positionH relativeFrom="page">
                  <wp:posOffset>3175</wp:posOffset>
                </wp:positionH>
                <wp:positionV relativeFrom="paragraph">
                  <wp:posOffset>-567690</wp:posOffset>
                </wp:positionV>
                <wp:extent cx="2816225" cy="10195560"/>
                <wp:effectExtent l="0" t="0" r="22225" b="15240"/>
                <wp:wrapNone/>
                <wp:docPr id="92709832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10195560"/>
                        </a:xfrm>
                        <a:prstGeom prst="rect">
                          <a:avLst/>
                        </a:prstGeom>
                        <a:solidFill>
                          <a:srgbClr val="CFF5D1"/>
                        </a:solidFill>
                        <a:ln>
                          <a:solidFill>
                            <a:srgbClr val="CFF5D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569985" id="Rectangle 1" o:spid="_x0000_s1026" alt="&quot;&quot;" style="position:absolute;margin-left:.25pt;margin-top:-44.7pt;width:221.75pt;height:802.8pt;z-index:-2515804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" fillcolor="#cff5d1" strokecolor="#cff5d1" strokeweight="1pt">
                <w10:wrap anchorx="page"/>
                <w10:anchorlock/>
              </v:rect>
            </w:pict>
          </mc:Fallback>
        </mc:AlternateContent>
      </w:r>
    </w:p>
    <w:p w14:paraId="7BA5E256" w14:textId="72D932CB" w:rsidR="00B41E17" w:rsidRDefault="00B41E17" w:rsidP="00B41E17">
      <w:pPr>
        <w:rPr>
          <w:color w:val="auto"/>
        </w:rPr>
      </w:pPr>
    </w:p>
    <w:p w14:paraId="25E8F6ED" w14:textId="117E93C7" w:rsidR="00B41E17" w:rsidRDefault="00E47F67" w:rsidP="00B41E17">
      <w:pPr>
        <w:rPr>
          <w:color w:val="auto"/>
        </w:rPr>
      </w:pPr>
      <w:r w:rsidRPr="00E47F67">
        <w:rPr>
          <w:color w:val="auto"/>
        </w:rPr>
        <w:drawing>
          <wp:anchor distT="0" distB="0" distL="114300" distR="114300" simplePos="0" relativeHeight="251782150" behindDoc="0" locked="0" layoutInCell="1" allowOverlap="1" wp14:anchorId="5B9D8ECC" wp14:editId="3FF800DA">
            <wp:simplePos x="0" y="0"/>
            <wp:positionH relativeFrom="column">
              <wp:posOffset>1179</wp:posOffset>
            </wp:positionH>
            <wp:positionV relativeFrom="paragraph">
              <wp:posOffset>759822</wp:posOffset>
            </wp:positionV>
            <wp:extent cx="6858000" cy="3217545"/>
            <wp:effectExtent l="0" t="0" r="0" b="1905"/>
            <wp:wrapNone/>
            <wp:docPr id="1169221744" name="Picture 1" descr="The image displays a user interface screen for Ryan Meijer's score report, showing his score, upload history, and various CV and cover letter review s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1744" name="Picture 1" descr="The image displays a user interface screen for Ryan Meijer's score report, showing his score, upload history, and various CV and cover letter review sections.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1E17">
        <w:rPr>
          <w:color w:val="auto"/>
        </w:rPr>
        <w:br w:type="page"/>
      </w:r>
    </w:p>
    <w:p w14:paraId="7555BB56" w14:textId="0950CC58" w:rsidR="00B41E17" w:rsidRDefault="00283482" w:rsidP="00B41E17">
      <w:pPr>
        <w:rPr>
          <w:color w:val="auto"/>
        </w:rPr>
      </w:pPr>
      <w:r w:rsidRPr="00104CF2">
        <w:rPr>
          <w:noProof/>
          <w:color w:val="auto"/>
        </w:rPr>
        <w:lastRenderedPageBreak/>
        <mc:AlternateContent>
          <mc:Choice Requires="wps">
            <w:drawing>
              <wp:anchor distT="45720" distB="45720" distL="114300" distR="114300" simplePos="0" relativeHeight="251766790" behindDoc="1" locked="0" layoutInCell="1" allowOverlap="1" wp14:anchorId="3C1DA11F" wp14:editId="17EE9920">
                <wp:simplePos x="0" y="0"/>
                <wp:positionH relativeFrom="page">
                  <wp:posOffset>3115733</wp:posOffset>
                </wp:positionH>
                <wp:positionV relativeFrom="paragraph">
                  <wp:posOffset>6000750</wp:posOffset>
                </wp:positionV>
                <wp:extent cx="4419600" cy="3496733"/>
                <wp:effectExtent l="0" t="0" r="0" b="0"/>
                <wp:wrapNone/>
                <wp:docPr id="1328711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34967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112CA" w14:textId="77777777" w:rsidR="00B41E17" w:rsidRPr="00020BEB" w:rsidRDefault="00B41E17" w:rsidP="00B41E17">
                            <w:pPr>
                              <w:pStyle w:val="Heading1"/>
                            </w:pPr>
                            <w:r>
                              <w:t>tech Projects</w:t>
                            </w:r>
                          </w:p>
                          <w:p w14:paraId="078AD62F" w14:textId="77777777" w:rsidR="00B41E17" w:rsidRPr="00093C12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093C12">
                              <w:t>Level 2 Software Engineering Project</w:t>
                            </w:r>
                          </w:p>
                          <w:p w14:paraId="744773DB" w14:textId="77777777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093C12">
                              <w:t>Recently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began group coursework</w:t>
                            </w:r>
                            <w:proofErr w:type="gramEnd"/>
                            <w:r>
                              <w:t xml:space="preserve"> on an informative sustainability board game, involving full development life cycle using Agile Methodology.</w:t>
                            </w:r>
                          </w:p>
                          <w:p w14:paraId="74348DE5" w14:textId="77777777" w:rsidR="00B41E17" w:rsidRDefault="00B41E17" w:rsidP="00B41E17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1F34756B" w14:textId="77777777" w:rsidR="00B41E17" w:rsidRPr="00136671" w:rsidRDefault="00B41E17" w:rsidP="00B41E17">
                            <w:pPr>
                              <w:rPr>
                                <w:sz w:val="12"/>
                                <w:szCs w:val="16"/>
                              </w:rPr>
                            </w:pPr>
                          </w:p>
                          <w:p w14:paraId="3A893AA6" w14:textId="77777777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Level 2 Artificial Intelligence and Machine Learning Project</w:t>
                            </w:r>
                          </w:p>
                          <w:p w14:paraId="3D9BD5A9" w14:textId="2BD0F748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I will complete an i</w:t>
                            </w:r>
                            <w:r w:rsidRPr="004B381A">
                              <w:t>ndividual</w:t>
                            </w:r>
                            <w:r>
                              <w:t xml:space="preserve"> piece of</w:t>
                            </w:r>
                            <w:r w:rsidRPr="004B381A">
                              <w:t xml:space="preserve"> </w:t>
                            </w:r>
                            <w:r>
                              <w:t>c</w:t>
                            </w:r>
                            <w:r w:rsidRPr="004B381A">
                              <w:t xml:space="preserve">oursework </w:t>
                            </w:r>
                            <w:r>
                              <w:t>demonstrating s</w:t>
                            </w:r>
                            <w:r w:rsidRPr="004B381A">
                              <w:t xml:space="preserve">tatistics, </w:t>
                            </w:r>
                            <w:r>
                              <w:t>f</w:t>
                            </w:r>
                            <w:r w:rsidRPr="004B381A">
                              <w:t xml:space="preserve">eature </w:t>
                            </w:r>
                            <w:proofErr w:type="gramStart"/>
                            <w:r>
                              <w:t>s</w:t>
                            </w:r>
                            <w:r w:rsidRPr="004B381A">
                              <w:t>election</w:t>
                            </w:r>
                            <w:proofErr w:type="gramEnd"/>
                            <w:r w:rsidRPr="004B381A">
                              <w:t xml:space="preserve"> and </w:t>
                            </w:r>
                            <w:r>
                              <w:t>m</w:t>
                            </w:r>
                            <w:r w:rsidRPr="004B381A">
                              <w:t xml:space="preserve">achine </w:t>
                            </w:r>
                            <w:r>
                              <w:t>l</w:t>
                            </w:r>
                            <w:r w:rsidRPr="004B381A">
                              <w:t>earning</w:t>
                            </w:r>
                            <w:r>
                              <w:t xml:space="preserve"> in </w:t>
                            </w:r>
                            <w:proofErr w:type="spellStart"/>
                            <w:proofErr w:type="gramStart"/>
                            <w:r>
                              <w:t>Pytho</w:t>
                            </w:r>
                            <w:proofErr w:type="spellEnd"/>
                            <w:proofErr w:type="gramEnd"/>
                          </w:p>
                          <w:p w14:paraId="1E6088B1" w14:textId="77777777" w:rsidR="00B41E17" w:rsidRDefault="00B41E17" w:rsidP="00B41E17"/>
                          <w:p w14:paraId="7868AF09" w14:textId="77777777" w:rsidR="00B41E17" w:rsidRPr="00136671" w:rsidRDefault="00B41E17" w:rsidP="00B41E17">
                            <w:pPr>
                              <w:rPr>
                                <w:sz w:val="12"/>
                                <w:szCs w:val="16"/>
                              </w:rPr>
                            </w:pPr>
                          </w:p>
                          <w:p w14:paraId="630FEA13" w14:textId="77777777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5262DC">
                              <w:t xml:space="preserve">Level </w:t>
                            </w:r>
                            <w:r>
                              <w:t>1 Data Driven Systems Project</w:t>
                            </w:r>
                          </w:p>
                          <w:p w14:paraId="4EB2C584" w14:textId="454BCE0C" w:rsidR="00B41E17" w:rsidRDefault="00283482" w:rsidP="00B41E17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283482">
                              <w:t xml:space="preserve">Developed a CRUD web application for a beach-cleaning </w:t>
                            </w:r>
                            <w:proofErr w:type="spellStart"/>
                            <w:r w:rsidRPr="00283482">
                              <w:t>organisation</w:t>
                            </w:r>
                            <w:proofErr w:type="spellEnd"/>
                            <w:r w:rsidRPr="00283482">
                              <w:t xml:space="preserve">, contributing to the design and implementation of a </w:t>
                            </w:r>
                            <w:proofErr w:type="spellStart"/>
                            <w:r w:rsidRPr="00283482">
                              <w:t>normalised</w:t>
                            </w:r>
                            <w:proofErr w:type="spellEnd"/>
                            <w:r w:rsidRPr="00283482">
                              <w:t xml:space="preserve"> relational database using </w:t>
                            </w:r>
                            <w:proofErr w:type="gramStart"/>
                            <w:r w:rsidRPr="00283482">
                              <w:t>SQL</w:t>
                            </w:r>
                            <w:proofErr w:type="gramEnd"/>
                          </w:p>
                          <w:p w14:paraId="60831CEB" w14:textId="2DCDA551" w:rsidR="00283482" w:rsidRPr="00283482" w:rsidRDefault="00283482" w:rsidP="00B41E17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283482">
                              <w:t xml:space="preserve">Developed SQL queries and integrated JavaScript, HTML and CSS to </w:t>
                            </w:r>
                            <w:proofErr w:type="spellStart"/>
                            <w:r w:rsidRPr="00283482">
                              <w:t>analyse</w:t>
                            </w:r>
                            <w:proofErr w:type="spellEnd"/>
                            <w:r w:rsidRPr="00283482">
                              <w:t xml:space="preserve"> and </w:t>
                            </w:r>
                            <w:proofErr w:type="spellStart"/>
                            <w:r w:rsidRPr="00283482">
                              <w:t>visualise</w:t>
                            </w:r>
                            <w:proofErr w:type="spellEnd"/>
                            <w:r w:rsidRPr="00283482">
                              <w:t xml:space="preserve"> database data through interactive </w:t>
                            </w:r>
                            <w:proofErr w:type="gramStart"/>
                            <w:r w:rsidRPr="00283482">
                              <w:t>charts</w:t>
                            </w:r>
                            <w:proofErr w:type="gramEnd"/>
                          </w:p>
                          <w:p w14:paraId="3B50309F" w14:textId="77777777" w:rsidR="00B41E17" w:rsidRPr="00136671" w:rsidRDefault="00B41E17" w:rsidP="00B41E17">
                            <w:pPr>
                              <w:rPr>
                                <w:sz w:val="12"/>
                                <w:szCs w:val="16"/>
                              </w:rPr>
                            </w:pPr>
                          </w:p>
                          <w:p w14:paraId="0E660B2C" w14:textId="77777777" w:rsidR="00B41E17" w:rsidRPr="00486AC0" w:rsidRDefault="00B41E17" w:rsidP="00B41E17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DA11F" id="_x0000_s1040" type="#_x0000_t202" style="position:absolute;margin-left:245.35pt;margin-top:472.5pt;width:348pt;height:275.35pt;z-index:-25154969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" filled="f" stroked="f">
                <v:textbox>
                  <w:txbxContent>
                    <w:p w14:paraId="7B9112CA" w14:textId="77777777" w:rsidR="00B41E17" w:rsidRPr="00020BEB" w:rsidRDefault="00B41E17" w:rsidP="00B41E17">
                      <w:pPr>
                        <w:pStyle w:val="Heading1"/>
                      </w:pPr>
                      <w:r>
                        <w:t>tech Projects</w:t>
                      </w:r>
                    </w:p>
                    <w:p w14:paraId="078AD62F" w14:textId="77777777" w:rsidR="00B41E17" w:rsidRPr="00093C12" w:rsidRDefault="00B41E17" w:rsidP="00B41E17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093C12">
                        <w:t>Level 2 Software Engineering Project</w:t>
                      </w:r>
                    </w:p>
                    <w:p w14:paraId="744773DB" w14:textId="77777777" w:rsidR="00B41E17" w:rsidRDefault="00B41E17" w:rsidP="00B41E17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093C12">
                        <w:t>Recently</w:t>
                      </w:r>
                      <w:r>
                        <w:t xml:space="preserve"> </w:t>
                      </w:r>
                      <w:proofErr w:type="gramStart"/>
                      <w:r>
                        <w:t>began group coursework</w:t>
                      </w:r>
                      <w:proofErr w:type="gramEnd"/>
                      <w:r>
                        <w:t xml:space="preserve"> on an informative sustainability board game, involving full development life cycle using Agile Methodology.</w:t>
                      </w:r>
                    </w:p>
                    <w:p w14:paraId="74348DE5" w14:textId="77777777" w:rsidR="00B41E17" w:rsidRDefault="00B41E17" w:rsidP="00B41E17">
                      <w:pPr>
                        <w:rPr>
                          <w:sz w:val="16"/>
                          <w:szCs w:val="20"/>
                        </w:rPr>
                      </w:pPr>
                    </w:p>
                    <w:p w14:paraId="1F34756B" w14:textId="77777777" w:rsidR="00B41E17" w:rsidRPr="00136671" w:rsidRDefault="00B41E17" w:rsidP="00B41E17">
                      <w:pPr>
                        <w:rPr>
                          <w:sz w:val="12"/>
                          <w:szCs w:val="16"/>
                        </w:rPr>
                      </w:pPr>
                    </w:p>
                    <w:p w14:paraId="3A893AA6" w14:textId="77777777" w:rsidR="00B41E17" w:rsidRDefault="00B41E17" w:rsidP="00B41E17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Level 2 Artificial Intelligence and Machine Learning Project</w:t>
                      </w:r>
                    </w:p>
                    <w:p w14:paraId="3D9BD5A9" w14:textId="2BD0F748" w:rsidR="00B41E17" w:rsidRDefault="00B41E17" w:rsidP="00B41E17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I will complete an i</w:t>
                      </w:r>
                      <w:r w:rsidRPr="004B381A">
                        <w:t>ndividual</w:t>
                      </w:r>
                      <w:r>
                        <w:t xml:space="preserve"> piece of</w:t>
                      </w:r>
                      <w:r w:rsidRPr="004B381A">
                        <w:t xml:space="preserve"> </w:t>
                      </w:r>
                      <w:r>
                        <w:t>c</w:t>
                      </w:r>
                      <w:r w:rsidRPr="004B381A">
                        <w:t xml:space="preserve">oursework </w:t>
                      </w:r>
                      <w:r>
                        <w:t>demonstrating s</w:t>
                      </w:r>
                      <w:r w:rsidRPr="004B381A">
                        <w:t xml:space="preserve">tatistics, </w:t>
                      </w:r>
                      <w:r>
                        <w:t>f</w:t>
                      </w:r>
                      <w:r w:rsidRPr="004B381A">
                        <w:t xml:space="preserve">eature </w:t>
                      </w:r>
                      <w:proofErr w:type="gramStart"/>
                      <w:r>
                        <w:t>s</w:t>
                      </w:r>
                      <w:r w:rsidRPr="004B381A">
                        <w:t>election</w:t>
                      </w:r>
                      <w:proofErr w:type="gramEnd"/>
                      <w:r w:rsidRPr="004B381A">
                        <w:t xml:space="preserve"> and </w:t>
                      </w:r>
                      <w:r>
                        <w:t>m</w:t>
                      </w:r>
                      <w:r w:rsidRPr="004B381A">
                        <w:t xml:space="preserve">achine </w:t>
                      </w:r>
                      <w:r>
                        <w:t>l</w:t>
                      </w:r>
                      <w:r w:rsidRPr="004B381A">
                        <w:t>earning</w:t>
                      </w:r>
                      <w:r>
                        <w:t xml:space="preserve"> in </w:t>
                      </w:r>
                      <w:proofErr w:type="spellStart"/>
                      <w:proofErr w:type="gramStart"/>
                      <w:r>
                        <w:t>Pytho</w:t>
                      </w:r>
                      <w:proofErr w:type="spellEnd"/>
                      <w:proofErr w:type="gramEnd"/>
                    </w:p>
                    <w:p w14:paraId="1E6088B1" w14:textId="77777777" w:rsidR="00B41E17" w:rsidRDefault="00B41E17" w:rsidP="00B41E17"/>
                    <w:p w14:paraId="7868AF09" w14:textId="77777777" w:rsidR="00B41E17" w:rsidRPr="00136671" w:rsidRDefault="00B41E17" w:rsidP="00B41E17">
                      <w:pPr>
                        <w:rPr>
                          <w:sz w:val="12"/>
                          <w:szCs w:val="16"/>
                        </w:rPr>
                      </w:pPr>
                    </w:p>
                    <w:p w14:paraId="630FEA13" w14:textId="77777777" w:rsidR="00B41E17" w:rsidRDefault="00B41E17" w:rsidP="00B41E17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5262DC">
                        <w:t xml:space="preserve">Level </w:t>
                      </w:r>
                      <w:r>
                        <w:t>1 Data Driven Systems Project</w:t>
                      </w:r>
                    </w:p>
                    <w:p w14:paraId="4EB2C584" w14:textId="454BCE0C" w:rsidR="00B41E17" w:rsidRDefault="00283482" w:rsidP="00B41E17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283482">
                        <w:t xml:space="preserve">Developed a CRUD web application for a beach-cleaning </w:t>
                      </w:r>
                      <w:proofErr w:type="spellStart"/>
                      <w:r w:rsidRPr="00283482">
                        <w:t>organisation</w:t>
                      </w:r>
                      <w:proofErr w:type="spellEnd"/>
                      <w:r w:rsidRPr="00283482">
                        <w:t xml:space="preserve">, contributing to the design and implementation of a </w:t>
                      </w:r>
                      <w:proofErr w:type="spellStart"/>
                      <w:r w:rsidRPr="00283482">
                        <w:t>normalised</w:t>
                      </w:r>
                      <w:proofErr w:type="spellEnd"/>
                      <w:r w:rsidRPr="00283482">
                        <w:t xml:space="preserve"> relational database using </w:t>
                      </w:r>
                      <w:proofErr w:type="gramStart"/>
                      <w:r w:rsidRPr="00283482">
                        <w:t>SQL</w:t>
                      </w:r>
                      <w:proofErr w:type="gramEnd"/>
                    </w:p>
                    <w:p w14:paraId="60831CEB" w14:textId="2DCDA551" w:rsidR="00283482" w:rsidRPr="00283482" w:rsidRDefault="00283482" w:rsidP="00B41E17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283482">
                        <w:t xml:space="preserve">Developed SQL queries and integrated JavaScript, HTML and CSS to </w:t>
                      </w:r>
                      <w:proofErr w:type="spellStart"/>
                      <w:r w:rsidRPr="00283482">
                        <w:t>analyse</w:t>
                      </w:r>
                      <w:proofErr w:type="spellEnd"/>
                      <w:r w:rsidRPr="00283482">
                        <w:t xml:space="preserve"> and </w:t>
                      </w:r>
                      <w:proofErr w:type="spellStart"/>
                      <w:r w:rsidRPr="00283482">
                        <w:t>visualise</w:t>
                      </w:r>
                      <w:proofErr w:type="spellEnd"/>
                      <w:r w:rsidRPr="00283482">
                        <w:t xml:space="preserve"> database data through interactive </w:t>
                      </w:r>
                      <w:proofErr w:type="gramStart"/>
                      <w:r w:rsidRPr="00283482">
                        <w:t>charts</w:t>
                      </w:r>
                      <w:proofErr w:type="gramEnd"/>
                    </w:p>
                    <w:p w14:paraId="3B50309F" w14:textId="77777777" w:rsidR="00B41E17" w:rsidRPr="00136671" w:rsidRDefault="00B41E17" w:rsidP="00B41E17">
                      <w:pPr>
                        <w:rPr>
                          <w:sz w:val="12"/>
                          <w:szCs w:val="16"/>
                        </w:rPr>
                      </w:pPr>
                    </w:p>
                    <w:p w14:paraId="0E660B2C" w14:textId="77777777" w:rsidR="00B41E17" w:rsidRPr="00486AC0" w:rsidRDefault="00B41E17" w:rsidP="00B41E17">
                      <w:pPr>
                        <w:rPr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60646" behindDoc="0" locked="0" layoutInCell="1" allowOverlap="1" wp14:anchorId="333F09E1" wp14:editId="6EE94894">
                <wp:simplePos x="0" y="0"/>
                <wp:positionH relativeFrom="page">
                  <wp:posOffset>3095625</wp:posOffset>
                </wp:positionH>
                <wp:positionV relativeFrom="paragraph">
                  <wp:posOffset>1239097</wp:posOffset>
                </wp:positionV>
                <wp:extent cx="4438650" cy="1404620"/>
                <wp:effectExtent l="0" t="0" r="0" b="0"/>
                <wp:wrapSquare wrapText="bothSides"/>
                <wp:docPr id="131302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E8A43" w14:textId="1379585B" w:rsidR="00B41E17" w:rsidRDefault="00283482" w:rsidP="00B41E17">
                            <w:r w:rsidRPr="00283482">
                              <w:t xml:space="preserve">Current Queen’s University Belfast BSc Computer Science student with a wide range of technical skills developed through my degree, alongside strong teamwork, </w:t>
                            </w:r>
                            <w:proofErr w:type="gramStart"/>
                            <w:r w:rsidRPr="00283482">
                              <w:t>adaptability</w:t>
                            </w:r>
                            <w:proofErr w:type="gramEnd"/>
                            <w:r w:rsidRPr="00283482">
                              <w:t xml:space="preserve"> and reliability demonstrated through over four years of part-time employment. </w:t>
                            </w:r>
                            <w:proofErr w:type="gramStart"/>
                            <w:r w:rsidRPr="00283482">
                              <w:t>Currently</w:t>
                            </w:r>
                            <w:proofErr w:type="gramEnd"/>
                            <w:r w:rsidRPr="00283482">
                              <w:t xml:space="preserve"> seeking a full-time placement year internship to apply and further develop my technical skills in a professional environment.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3F09E1" id="_x0000_s1041" type="#_x0000_t202" style="position:absolute;margin-left:243.75pt;margin-top:97.55pt;width:349.5pt;height:110.6pt;z-index:25176064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" filled="f" stroked="f">
                <v:textbox style="mso-fit-shape-to-text:t">
                  <w:txbxContent>
                    <w:p w14:paraId="767E8A43" w14:textId="1379585B" w:rsidR="00B41E17" w:rsidRDefault="00283482" w:rsidP="00B41E17">
                      <w:r w:rsidRPr="00283482">
                        <w:t xml:space="preserve">Current Queen’s University Belfast BSc Computer Science student with a wide range of technical skills developed through my degree, alongside strong teamwork, </w:t>
                      </w:r>
                      <w:proofErr w:type="gramStart"/>
                      <w:r w:rsidRPr="00283482">
                        <w:t>adaptability</w:t>
                      </w:r>
                      <w:proofErr w:type="gramEnd"/>
                      <w:r w:rsidRPr="00283482">
                        <w:t xml:space="preserve"> and reliability demonstrated through over four years of part-time employment. </w:t>
                      </w:r>
                      <w:proofErr w:type="gramStart"/>
                      <w:r w:rsidRPr="00283482">
                        <w:t>Currently</w:t>
                      </w:r>
                      <w:proofErr w:type="gramEnd"/>
                      <w:r w:rsidRPr="00283482">
                        <w:t xml:space="preserve"> seeking a full-time placement year internship to apply and further develop my technical skills in a professional environment.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68838" behindDoc="0" locked="0" layoutInCell="1" allowOverlap="1" wp14:anchorId="1D1CDF13" wp14:editId="32675D23">
                <wp:simplePos x="0" y="0"/>
                <wp:positionH relativeFrom="column">
                  <wp:posOffset>-280035</wp:posOffset>
                </wp:positionH>
                <wp:positionV relativeFrom="paragraph">
                  <wp:posOffset>2779818</wp:posOffset>
                </wp:positionV>
                <wp:extent cx="2467610" cy="2529840"/>
                <wp:effectExtent l="0" t="0" r="0" b="3810"/>
                <wp:wrapNone/>
                <wp:docPr id="159756799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2529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F361CD" w14:textId="77777777" w:rsidR="00B41E17" w:rsidRPr="00C528BD" w:rsidRDefault="00B41E17" w:rsidP="00B41E17">
                            <w:pPr>
                              <w:pStyle w:val="Heading1"/>
                            </w:pPr>
                            <w:r>
                              <w:t>technical Skills</w:t>
                            </w:r>
                          </w:p>
                          <w:p w14:paraId="63925386" w14:textId="77777777" w:rsidR="00283482" w:rsidRPr="00283482" w:rsidRDefault="00283482" w:rsidP="00283482">
                            <w:r w:rsidRPr="00283482">
                              <w:t>Programming:</w:t>
                            </w:r>
                          </w:p>
                          <w:p w14:paraId="782A2EA4" w14:textId="77777777" w:rsidR="00283482" w:rsidRDefault="00283482" w:rsidP="00283482">
                            <w:r w:rsidRPr="00283482">
                              <w:t>Java, C#, C++, Visual Basic, SQL, JavaScript, HTML, CSS, Assembly</w:t>
                            </w:r>
                          </w:p>
                          <w:p w14:paraId="7D55CCCF" w14:textId="5F9F2A64" w:rsidR="00283482" w:rsidRPr="00283482" w:rsidRDefault="00283482" w:rsidP="00283482">
                            <w:r w:rsidRPr="00283482">
                              <w:br/>
                              <w:t>Development &amp; Tools:</w:t>
                            </w:r>
                          </w:p>
                          <w:p w14:paraId="5C525CFC" w14:textId="3CBCF127" w:rsidR="00283482" w:rsidRDefault="00283482" w:rsidP="00283482">
                            <w:r w:rsidRPr="00283482">
                              <w:t>Git, GitHub, Visual Studio, Visual Studio Code, Eclipse, MySQL</w:t>
                            </w:r>
                          </w:p>
                          <w:p w14:paraId="328498AE" w14:textId="77777777" w:rsidR="00283482" w:rsidRDefault="00283482" w:rsidP="00283482">
                            <w:r w:rsidRPr="00283482">
                              <w:br/>
                              <w:t>Operating Systems:</w:t>
                            </w:r>
                          </w:p>
                          <w:p w14:paraId="6E548D48" w14:textId="23E20B20" w:rsidR="00283482" w:rsidRDefault="00283482" w:rsidP="00283482">
                            <w:r w:rsidRPr="00283482">
                              <w:t>Windows, Linux</w:t>
                            </w:r>
                          </w:p>
                          <w:p w14:paraId="52461EE9" w14:textId="77777777" w:rsidR="00283482" w:rsidRDefault="00283482" w:rsidP="00283482">
                            <w:r w:rsidRPr="00283482">
                              <w:br/>
                              <w:t>Other:</w:t>
                            </w:r>
                          </w:p>
                          <w:p w14:paraId="4D8F003E" w14:textId="671CB6B2" w:rsidR="00B41E17" w:rsidRDefault="00283482" w:rsidP="00283482">
                            <w:r w:rsidRPr="00283482">
                              <w:t>Microsoft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CDF13" id="_x0000_s1042" type="#_x0000_t202" style="position:absolute;margin-left:-22.05pt;margin-top:218.9pt;width:194.3pt;height:199.2pt;z-index:2517688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" filled="f" stroked="f" strokeweight=".5pt">
                <v:textbox>
                  <w:txbxContent>
                    <w:p w14:paraId="5BF361CD" w14:textId="77777777" w:rsidR="00B41E17" w:rsidRPr="00C528BD" w:rsidRDefault="00B41E17" w:rsidP="00B41E17">
                      <w:pPr>
                        <w:pStyle w:val="Heading1"/>
                      </w:pPr>
                      <w:r>
                        <w:t>technical Skills</w:t>
                      </w:r>
                    </w:p>
                    <w:p w14:paraId="63925386" w14:textId="77777777" w:rsidR="00283482" w:rsidRPr="00283482" w:rsidRDefault="00283482" w:rsidP="00283482">
                      <w:r w:rsidRPr="00283482">
                        <w:t>Programming:</w:t>
                      </w:r>
                    </w:p>
                    <w:p w14:paraId="782A2EA4" w14:textId="77777777" w:rsidR="00283482" w:rsidRDefault="00283482" w:rsidP="00283482">
                      <w:r w:rsidRPr="00283482">
                        <w:t>Java, C#, C++, Visual Basic, SQL, JavaScript, HTML, CSS, Assembly</w:t>
                      </w:r>
                    </w:p>
                    <w:p w14:paraId="7D55CCCF" w14:textId="5F9F2A64" w:rsidR="00283482" w:rsidRPr="00283482" w:rsidRDefault="00283482" w:rsidP="00283482">
                      <w:r w:rsidRPr="00283482">
                        <w:br/>
                        <w:t>Development &amp; Tools:</w:t>
                      </w:r>
                    </w:p>
                    <w:p w14:paraId="5C525CFC" w14:textId="3CBCF127" w:rsidR="00283482" w:rsidRDefault="00283482" w:rsidP="00283482">
                      <w:r w:rsidRPr="00283482">
                        <w:t>Git, GitHub, Visual Studio, Visual Studio Code, Eclipse, MySQL</w:t>
                      </w:r>
                    </w:p>
                    <w:p w14:paraId="328498AE" w14:textId="77777777" w:rsidR="00283482" w:rsidRDefault="00283482" w:rsidP="00283482">
                      <w:r w:rsidRPr="00283482">
                        <w:br/>
                        <w:t>Operating Systems:</w:t>
                      </w:r>
                    </w:p>
                    <w:p w14:paraId="6E548D48" w14:textId="23E20B20" w:rsidR="00283482" w:rsidRDefault="00283482" w:rsidP="00283482">
                      <w:r w:rsidRPr="00283482">
                        <w:t>Windows, Linux</w:t>
                      </w:r>
                    </w:p>
                    <w:p w14:paraId="52461EE9" w14:textId="77777777" w:rsidR="00283482" w:rsidRDefault="00283482" w:rsidP="00283482">
                      <w:r w:rsidRPr="00283482">
                        <w:br/>
                        <w:t>Other:</w:t>
                      </w:r>
                    </w:p>
                    <w:p w14:paraId="4D8F003E" w14:textId="671CB6B2" w:rsidR="00B41E17" w:rsidRDefault="00283482" w:rsidP="00283482">
                      <w:r w:rsidRPr="00283482">
                        <w:t>Microsoft Office</w:t>
                      </w:r>
                    </w:p>
                  </w:txbxContent>
                </v:textbox>
              </v:shape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64742" behindDoc="0" locked="0" layoutInCell="1" allowOverlap="1" wp14:anchorId="528C253C" wp14:editId="657D6063">
                <wp:simplePos x="0" y="0"/>
                <wp:positionH relativeFrom="column">
                  <wp:posOffset>2641600</wp:posOffset>
                </wp:positionH>
                <wp:positionV relativeFrom="paragraph">
                  <wp:posOffset>5961380</wp:posOffset>
                </wp:positionV>
                <wp:extent cx="4420235" cy="0"/>
                <wp:effectExtent l="0" t="0" r="0" b="0"/>
                <wp:wrapNone/>
                <wp:docPr id="101655092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02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5B553" id="Straight Connector 12" o:spid="_x0000_s1026" style="position:absolute;flip:y;z-index:2517647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pt,469.4pt" to="556.05pt,4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" strokecolor="#cff5d1" strokeweight="1.5pt">
                <v:stroke joinstyle="miter"/>
              </v:line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63718" behindDoc="0" locked="0" layoutInCell="1" allowOverlap="1" wp14:anchorId="15E79DE5" wp14:editId="71A10B31">
                <wp:simplePos x="0" y="0"/>
                <wp:positionH relativeFrom="column">
                  <wp:posOffset>2659380</wp:posOffset>
                </wp:positionH>
                <wp:positionV relativeFrom="paragraph">
                  <wp:posOffset>2400300</wp:posOffset>
                </wp:positionV>
                <wp:extent cx="4420235" cy="0"/>
                <wp:effectExtent l="0" t="0" r="0" b="0"/>
                <wp:wrapNone/>
                <wp:docPr id="46862434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02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0D7BC" id="Straight Connector 12" o:spid="_x0000_s1026" style="position:absolute;flip:y;z-index:2517637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4pt,189pt" to="557.45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" strokecolor="#cff5d1" strokeweight="1.5pt">
                <v:stroke joinstyle="miter"/>
              </v:line>
            </w:pict>
          </mc:Fallback>
        </mc:AlternateContent>
      </w:r>
      <w:r w:rsidR="00B41E17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2694" behindDoc="0" locked="0" layoutInCell="1" allowOverlap="1" wp14:anchorId="4A374F0F" wp14:editId="5C7729E2">
                <wp:simplePos x="0" y="0"/>
                <wp:positionH relativeFrom="column">
                  <wp:posOffset>2692400</wp:posOffset>
                </wp:positionH>
                <wp:positionV relativeFrom="paragraph">
                  <wp:posOffset>2686685</wp:posOffset>
                </wp:positionV>
                <wp:extent cx="431800" cy="431800"/>
                <wp:effectExtent l="0" t="0" r="6350" b="6350"/>
                <wp:wrapNone/>
                <wp:docPr id="62248048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C19EE5" id="Oval 10" o:spid="_x0000_s1026" style="position:absolute;margin-left:212pt;margin-top:211.55pt;width:34pt;height:34pt;z-index:2517626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" stroked="f" strokeweight="1pt">
                <v:fill r:id="rId13" o:title="" recolor="t" rotate="t" type="frame"/>
                <v:stroke joinstyle="miter"/>
              </v:oval>
            </w:pict>
          </mc:Fallback>
        </mc:AlternateContent>
      </w:r>
      <w:r w:rsidR="00B41E17"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61670" behindDoc="0" locked="0" layoutInCell="1" allowOverlap="1" wp14:anchorId="38D6E09B" wp14:editId="3EC7B0DC">
                <wp:simplePos x="0" y="0"/>
                <wp:positionH relativeFrom="page">
                  <wp:posOffset>3114675</wp:posOffset>
                </wp:positionH>
                <wp:positionV relativeFrom="paragraph">
                  <wp:posOffset>2458085</wp:posOffset>
                </wp:positionV>
                <wp:extent cx="4419600" cy="3676650"/>
                <wp:effectExtent l="0" t="0" r="0" b="0"/>
                <wp:wrapSquare wrapText="bothSides"/>
                <wp:docPr id="1313324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367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8BBB0" w14:textId="77777777" w:rsidR="00B41E17" w:rsidRPr="00020BEB" w:rsidRDefault="00B41E17" w:rsidP="00B41E17">
                            <w:pPr>
                              <w:pStyle w:val="Heading1"/>
                            </w:pPr>
                            <w:r w:rsidRPr="006C5F9F">
                              <w:t>E</w:t>
                            </w:r>
                            <w:r>
                              <w:t>ducation</w:t>
                            </w:r>
                          </w:p>
                          <w:p w14:paraId="57E50DCD" w14:textId="77777777" w:rsidR="00B41E17" w:rsidRDefault="00B41E17" w:rsidP="00B41E17">
                            <w:pPr>
                              <w:ind w:left="720"/>
                            </w:pPr>
                            <w:r>
                              <w:t>2025 – 2029 Queen’s University Belfast BSc Computer Science with Professional Experience</w:t>
                            </w:r>
                          </w:p>
                          <w:p w14:paraId="094F5A87" w14:textId="77777777" w:rsidR="00B41E17" w:rsidRDefault="00B41E17" w:rsidP="00B41E17"/>
                          <w:p w14:paraId="4450937B" w14:textId="77777777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L</w:t>
                            </w:r>
                            <w:r w:rsidRPr="005262DC">
                              <w:t>evel 2 Modules</w:t>
                            </w:r>
                          </w:p>
                          <w:p w14:paraId="6236B67D" w14:textId="0AAB4BBE" w:rsidR="00B41E17" w:rsidRPr="008B1E01" w:rsidRDefault="00B41E17" w:rsidP="00B41E17">
                            <w:r w:rsidRPr="008B1E01">
                              <w:t>Software Engineering &amp; Systems Development (TBC), Networks and Protocols (TBC), Data Structures &amp; Algorithms (TBC), Professional and Transferable Skills (TBC), Theory of Computation (TBC)</w:t>
                            </w:r>
                          </w:p>
                          <w:p w14:paraId="6803CD52" w14:textId="77777777" w:rsidR="00B41E17" w:rsidRDefault="00B41E17" w:rsidP="00B41E17"/>
                          <w:p w14:paraId="74E8C2EA" w14:textId="77777777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 w:rsidRPr="005262DC">
                              <w:t>Level 1 Modules</w:t>
                            </w:r>
                          </w:p>
                          <w:p w14:paraId="208A7C14" w14:textId="68856F8B" w:rsidR="00B41E17" w:rsidRPr="008B1E01" w:rsidRDefault="00B41E17" w:rsidP="00B41E17">
                            <w:r w:rsidRPr="008B1E01">
                              <w:t>Introduction to Computer Architecture (87%), Data Driven Systems (82%), Procedural Programming (96%), Fundamentals of Maths for Computing (79%), Introduction to Cyber Security (81%), Object Oriented Programming (84%)</w:t>
                            </w:r>
                          </w:p>
                          <w:p w14:paraId="7BC6C27C" w14:textId="77777777" w:rsidR="00B41E17" w:rsidRPr="008B1E01" w:rsidRDefault="00B41E17" w:rsidP="00B41E17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</w:p>
                          <w:p w14:paraId="13200A3B" w14:textId="77777777" w:rsidR="00B41E17" w:rsidRPr="008B1E01" w:rsidRDefault="00B41E17" w:rsidP="00B41E17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proofErr w:type="gramStart"/>
                            <w:r w:rsidRPr="008B1E01">
                              <w:t>A Levels</w:t>
                            </w:r>
                            <w:proofErr w:type="gramEnd"/>
                            <w:r w:rsidRPr="008B1E01">
                              <w:t>: Mathematics (A) Computer Science(B) Further Mathematics (B) Biology (B)</w:t>
                            </w:r>
                          </w:p>
                          <w:p w14:paraId="4F354496" w14:textId="77777777" w:rsidR="00B41E17" w:rsidRPr="008B1E01" w:rsidRDefault="00B41E17" w:rsidP="00B41E17">
                            <w:r w:rsidRPr="008B1E01">
                              <w:t>11 GCSEs including A* grades in Computer Science, Mathematics, Further Mathematics and English 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6E09B" id="_x0000_s1043" type="#_x0000_t202" style="position:absolute;margin-left:245.25pt;margin-top:193.55pt;width:348pt;height:289.5pt;z-index:25176167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us/gEAANY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" filled="f" stroked="f">
                <v:textbox>
                  <w:txbxContent>
                    <w:p w14:paraId="2818BBB0" w14:textId="77777777" w:rsidR="00B41E17" w:rsidRPr="00020BEB" w:rsidRDefault="00B41E17" w:rsidP="00B41E17">
                      <w:pPr>
                        <w:pStyle w:val="Heading1"/>
                      </w:pPr>
                      <w:r w:rsidRPr="006C5F9F">
                        <w:t>E</w:t>
                      </w:r>
                      <w:r>
                        <w:t>ducation</w:t>
                      </w:r>
                    </w:p>
                    <w:p w14:paraId="57E50DCD" w14:textId="77777777" w:rsidR="00B41E17" w:rsidRDefault="00B41E17" w:rsidP="00B41E17">
                      <w:pPr>
                        <w:ind w:left="720"/>
                      </w:pPr>
                      <w:r>
                        <w:t>2025 – 2029 Queen’s University Belfast BSc Computer Science with Professional Experience</w:t>
                      </w:r>
                    </w:p>
                    <w:p w14:paraId="094F5A87" w14:textId="77777777" w:rsidR="00B41E17" w:rsidRDefault="00B41E17" w:rsidP="00B41E17"/>
                    <w:p w14:paraId="4450937B" w14:textId="77777777" w:rsidR="00B41E17" w:rsidRDefault="00B41E17" w:rsidP="00B41E17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L</w:t>
                      </w:r>
                      <w:r w:rsidRPr="005262DC">
                        <w:t>evel 2 Modules</w:t>
                      </w:r>
                    </w:p>
                    <w:p w14:paraId="6236B67D" w14:textId="0AAB4BBE" w:rsidR="00B41E17" w:rsidRPr="008B1E01" w:rsidRDefault="00B41E17" w:rsidP="00B41E17">
                      <w:r w:rsidRPr="008B1E01">
                        <w:t>Software Engineering &amp; Systems Development (TBC), Networks and Protocols (TBC), Data Structures &amp; Algorithms (TBC), Professional and Transferable Skills (TBC), Theory of Computation (TBC)</w:t>
                      </w:r>
                    </w:p>
                    <w:p w14:paraId="6803CD52" w14:textId="77777777" w:rsidR="00B41E17" w:rsidRDefault="00B41E17" w:rsidP="00B41E17"/>
                    <w:p w14:paraId="74E8C2EA" w14:textId="77777777" w:rsidR="00B41E17" w:rsidRDefault="00B41E17" w:rsidP="00B41E17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 w:rsidRPr="005262DC">
                        <w:t>Level 1 Modules</w:t>
                      </w:r>
                    </w:p>
                    <w:p w14:paraId="208A7C14" w14:textId="68856F8B" w:rsidR="00B41E17" w:rsidRPr="008B1E01" w:rsidRDefault="00B41E17" w:rsidP="00B41E17">
                      <w:r w:rsidRPr="008B1E01">
                        <w:t>Introduction to Computer Architecture (87%), Data Driven Systems (82%), Procedural Programming (96%), Fundamentals of Maths for Computing (79%), Introduction to Cyber Security (81%), Object Oriented Programming (84%)</w:t>
                      </w:r>
                    </w:p>
                    <w:p w14:paraId="7BC6C27C" w14:textId="77777777" w:rsidR="00B41E17" w:rsidRPr="008B1E01" w:rsidRDefault="00B41E17" w:rsidP="00B41E17">
                      <w:pPr>
                        <w:rPr>
                          <w:sz w:val="22"/>
                          <w:szCs w:val="28"/>
                        </w:rPr>
                      </w:pPr>
                    </w:p>
                    <w:p w14:paraId="13200A3B" w14:textId="77777777" w:rsidR="00B41E17" w:rsidRPr="008B1E01" w:rsidRDefault="00B41E17" w:rsidP="00B41E17">
                      <w:pPr>
                        <w:rPr>
                          <w:sz w:val="24"/>
                          <w:szCs w:val="32"/>
                        </w:rPr>
                      </w:pPr>
                      <w:proofErr w:type="gramStart"/>
                      <w:r w:rsidRPr="008B1E01">
                        <w:t>A Levels</w:t>
                      </w:r>
                      <w:proofErr w:type="gramEnd"/>
                      <w:r w:rsidRPr="008B1E01">
                        <w:t>: Mathematics (A) Computer Science(B) Further Mathematics (B) Biology (B)</w:t>
                      </w:r>
                    </w:p>
                    <w:p w14:paraId="4F354496" w14:textId="77777777" w:rsidR="00B41E17" w:rsidRPr="008B1E01" w:rsidRDefault="00B41E17" w:rsidP="00B41E17">
                      <w:r w:rsidRPr="008B1E01">
                        <w:t>11 GCSEs including A* grades in Computer Science, Mathematics, Further Mathematics and English Language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76006" behindDoc="0" locked="0" layoutInCell="1" allowOverlap="1" wp14:anchorId="5F32DA68" wp14:editId="66C4C510">
                <wp:simplePos x="0" y="0"/>
                <wp:positionH relativeFrom="column">
                  <wp:posOffset>-286930</wp:posOffset>
                </wp:positionH>
                <wp:positionV relativeFrom="paragraph">
                  <wp:posOffset>5529217</wp:posOffset>
                </wp:positionV>
                <wp:extent cx="2467610" cy="3908612"/>
                <wp:effectExtent l="0" t="0" r="0" b="0"/>
                <wp:wrapNone/>
                <wp:docPr id="155971008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39086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99086" w14:textId="2AC13E7A" w:rsidR="00B41E17" w:rsidRPr="00C528BD" w:rsidRDefault="00B41E17" w:rsidP="00B41E17">
                            <w:pPr>
                              <w:pStyle w:val="Heading1"/>
                            </w:pPr>
                            <w:r>
                              <w:t xml:space="preserve">Proffesional </w:t>
                            </w:r>
                            <w:r w:rsidR="00283482" w:rsidRPr="00283482">
                              <w:t>Development &amp; Activities</w:t>
                            </w:r>
                          </w:p>
                          <w:p w14:paraId="4C2A3B39" w14:textId="77777777" w:rsidR="00B41E17" w:rsidRDefault="00B41E17" w:rsidP="00B41E17">
                            <w:r>
                              <w:t>Member of the Queen’s Computing Society</w:t>
                            </w:r>
                          </w:p>
                          <w:p w14:paraId="0B2ECBAF" w14:textId="77777777" w:rsidR="00B41E17" w:rsidRDefault="00B41E17" w:rsidP="00B41E17"/>
                          <w:p w14:paraId="38340240" w14:textId="77777777" w:rsidR="00B41E17" w:rsidRDefault="00B41E17" w:rsidP="00B41E17"/>
                          <w:p w14:paraId="3E472C70" w14:textId="77777777" w:rsidR="00B41E17" w:rsidRPr="00E038FF" w:rsidRDefault="00B41E17" w:rsidP="00B41E17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Currently completing the </w:t>
                            </w:r>
                            <w:r w:rsidRPr="00E038FF">
                              <w:rPr>
                                <w:lang w:val="en-GB"/>
                              </w:rPr>
                              <w:t>Google AI Professional Certificate</w:t>
                            </w:r>
                          </w:p>
                          <w:p w14:paraId="4B80A0B3" w14:textId="77777777" w:rsidR="00B41E17" w:rsidRDefault="00B41E17" w:rsidP="00B41E17"/>
                          <w:p w14:paraId="20A1CEF7" w14:textId="77777777" w:rsidR="00B41E17" w:rsidRDefault="00B41E17" w:rsidP="00B41E17"/>
                          <w:p w14:paraId="7A8DAEB2" w14:textId="77777777" w:rsidR="00B41E17" w:rsidRPr="00E038FF" w:rsidRDefault="00B41E17" w:rsidP="00B41E17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Currently completing </w:t>
                            </w:r>
                            <w:r>
                              <w:rPr>
                                <w:lang w:val="en-GB"/>
                              </w:rPr>
                              <w:t xml:space="preserve">IBM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SkillsBuild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Cybersecurity Fundamentals</w:t>
                            </w:r>
                          </w:p>
                          <w:p w14:paraId="2873E21E" w14:textId="77777777" w:rsidR="00B41E17" w:rsidRDefault="00B41E17" w:rsidP="00B41E17"/>
                          <w:p w14:paraId="43952A84" w14:textId="77777777" w:rsidR="00C35CA4" w:rsidRDefault="00C35CA4" w:rsidP="00B41E17"/>
                          <w:p w14:paraId="65AAD558" w14:textId="77777777" w:rsidR="00C35CA4" w:rsidRDefault="00C35CA4" w:rsidP="00C35CA4">
                            <w:r w:rsidRPr="00C35CA4">
                              <w:t>Regularly follow technology and industry developments through TLDR Tech</w:t>
                            </w:r>
                            <w:r>
                              <w:t xml:space="preserve"> Newsletter</w:t>
                            </w:r>
                          </w:p>
                          <w:p w14:paraId="55FCFE0B" w14:textId="77777777" w:rsidR="00C35CA4" w:rsidRDefault="00C35CA4" w:rsidP="00B41E17"/>
                          <w:p w14:paraId="00B671B1" w14:textId="77777777" w:rsidR="00B41E17" w:rsidRDefault="00B41E17" w:rsidP="00B41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2DA68" id="_x0000_s1044" type="#_x0000_t202" style="position:absolute;margin-left:-22.6pt;margin-top:435.35pt;width:194.3pt;height:307.75pt;z-index:2517760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" filled="f" stroked="f" strokeweight=".5pt">
                <v:textbox>
                  <w:txbxContent>
                    <w:p w14:paraId="47F99086" w14:textId="2AC13E7A" w:rsidR="00B41E17" w:rsidRPr="00C528BD" w:rsidRDefault="00B41E17" w:rsidP="00B41E17">
                      <w:pPr>
                        <w:pStyle w:val="Heading1"/>
                      </w:pPr>
                      <w:r>
                        <w:t xml:space="preserve">Proffesional </w:t>
                      </w:r>
                      <w:r w:rsidR="00283482" w:rsidRPr="00283482">
                        <w:t>Development &amp; Activities</w:t>
                      </w:r>
                    </w:p>
                    <w:p w14:paraId="4C2A3B39" w14:textId="77777777" w:rsidR="00B41E17" w:rsidRDefault="00B41E17" w:rsidP="00B41E17">
                      <w:r>
                        <w:t>Member of the Queen’s Computing Society</w:t>
                      </w:r>
                    </w:p>
                    <w:p w14:paraId="0B2ECBAF" w14:textId="77777777" w:rsidR="00B41E17" w:rsidRDefault="00B41E17" w:rsidP="00B41E17"/>
                    <w:p w14:paraId="38340240" w14:textId="77777777" w:rsidR="00B41E17" w:rsidRDefault="00B41E17" w:rsidP="00B41E17"/>
                    <w:p w14:paraId="3E472C70" w14:textId="77777777" w:rsidR="00B41E17" w:rsidRPr="00E038FF" w:rsidRDefault="00B41E17" w:rsidP="00B41E17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Currently completing the </w:t>
                      </w:r>
                      <w:r w:rsidRPr="00E038FF">
                        <w:rPr>
                          <w:lang w:val="en-GB"/>
                        </w:rPr>
                        <w:t>Google AI Professional Certificate</w:t>
                      </w:r>
                    </w:p>
                    <w:p w14:paraId="4B80A0B3" w14:textId="77777777" w:rsidR="00B41E17" w:rsidRDefault="00B41E17" w:rsidP="00B41E17"/>
                    <w:p w14:paraId="20A1CEF7" w14:textId="77777777" w:rsidR="00B41E17" w:rsidRDefault="00B41E17" w:rsidP="00B41E17"/>
                    <w:p w14:paraId="7A8DAEB2" w14:textId="77777777" w:rsidR="00B41E17" w:rsidRPr="00E038FF" w:rsidRDefault="00B41E17" w:rsidP="00B41E17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Currently completing </w:t>
                      </w:r>
                      <w:r>
                        <w:rPr>
                          <w:lang w:val="en-GB"/>
                        </w:rPr>
                        <w:t xml:space="preserve">IBM </w:t>
                      </w:r>
                      <w:proofErr w:type="spellStart"/>
                      <w:r>
                        <w:rPr>
                          <w:lang w:val="en-GB"/>
                        </w:rPr>
                        <w:t>SkillsBuild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Cybersecurity Fundamentals</w:t>
                      </w:r>
                    </w:p>
                    <w:p w14:paraId="2873E21E" w14:textId="77777777" w:rsidR="00B41E17" w:rsidRDefault="00B41E17" w:rsidP="00B41E17"/>
                    <w:p w14:paraId="43952A84" w14:textId="77777777" w:rsidR="00C35CA4" w:rsidRDefault="00C35CA4" w:rsidP="00B41E17"/>
                    <w:p w14:paraId="65AAD558" w14:textId="77777777" w:rsidR="00C35CA4" w:rsidRDefault="00C35CA4" w:rsidP="00C35CA4">
                      <w:r w:rsidRPr="00C35CA4">
                        <w:t>Regularly follow technology and industry developments through TLDR Tech</w:t>
                      </w:r>
                      <w:r>
                        <w:t xml:space="preserve"> Newsletter</w:t>
                      </w:r>
                    </w:p>
                    <w:p w14:paraId="55FCFE0B" w14:textId="77777777" w:rsidR="00C35CA4" w:rsidRDefault="00C35CA4" w:rsidP="00B41E17"/>
                    <w:p w14:paraId="00B671B1" w14:textId="77777777" w:rsidR="00B41E17" w:rsidRDefault="00B41E17" w:rsidP="00B41E17"/>
                  </w:txbxContent>
                </v:textbox>
              </v:shape>
            </w:pict>
          </mc:Fallback>
        </mc:AlternateContent>
      </w:r>
      <w:r w:rsidR="00B41E17">
        <w:rPr>
          <w:noProof/>
          <w:lang w:val="en-AU" w:eastAsia="en-AU"/>
        </w:rPr>
        <w:drawing>
          <wp:anchor distT="0" distB="0" distL="114300" distR="114300" simplePos="0" relativeHeight="251765766" behindDoc="0" locked="0" layoutInCell="1" allowOverlap="1" wp14:anchorId="4CF6C0FA" wp14:editId="31561A40">
            <wp:simplePos x="0" y="0"/>
            <wp:positionH relativeFrom="column">
              <wp:posOffset>-265430</wp:posOffset>
            </wp:positionH>
            <wp:positionV relativeFrom="paragraph">
              <wp:posOffset>1902460</wp:posOffset>
            </wp:positionV>
            <wp:extent cx="570230" cy="570230"/>
            <wp:effectExtent l="0" t="0" r="0" b="0"/>
            <wp:wrapNone/>
            <wp:docPr id="316086233" name="Graphic 1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37553" name="Graphic 275837553" descr="Marker with solid fill"/>
                    <pic:cNvPicPr/>
                  </pic:nvPicPr>
                  <pic:blipFill rotWithShape="1"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" cy="57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53478" behindDoc="0" locked="0" layoutInCell="1" allowOverlap="1" wp14:anchorId="4F39E483" wp14:editId="7B005891">
                <wp:simplePos x="0" y="0"/>
                <wp:positionH relativeFrom="column">
                  <wp:posOffset>-99060</wp:posOffset>
                </wp:positionH>
                <wp:positionV relativeFrom="paragraph">
                  <wp:posOffset>-87630</wp:posOffset>
                </wp:positionV>
                <wp:extent cx="2467610" cy="2529840"/>
                <wp:effectExtent l="0" t="0" r="0" b="3810"/>
                <wp:wrapNone/>
                <wp:docPr id="10478152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2529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3DCB3" w14:textId="77777777" w:rsidR="00B41E17" w:rsidRDefault="00B41E17" w:rsidP="00B41E17">
                            <w:pPr>
                              <w:pStyle w:val="Heading1"/>
                            </w:pPr>
                            <w:r>
                              <w:t>COntact</w:t>
                            </w:r>
                          </w:p>
                          <w:p w14:paraId="01D69906" w14:textId="77777777" w:rsidR="00B41E17" w:rsidRPr="00C528BD" w:rsidRDefault="00B41E17" w:rsidP="00B41E17"/>
                          <w:p w14:paraId="20B92511" w14:textId="77777777" w:rsidR="00B41E17" w:rsidRDefault="00B41E17" w:rsidP="00B41E17">
                            <w:pPr>
                              <w:spacing w:after="60"/>
                              <w:ind w:left="510"/>
                            </w:pPr>
                            <w:hyperlink r:id="rId27" w:history="1">
                              <w:r w:rsidRPr="00D1376F">
                                <w:rPr>
                                  <w:rStyle w:val="Hyperlink"/>
                                </w:rPr>
                                <w:t>RMEIJER9001@GMAIL.COM</w:t>
                              </w:r>
                            </w:hyperlink>
                          </w:p>
                          <w:p w14:paraId="79CFC542" w14:textId="77777777" w:rsidR="00B41E17" w:rsidRDefault="00B41E17" w:rsidP="00B41E17">
                            <w:pPr>
                              <w:spacing w:after="60"/>
                              <w:ind w:left="510"/>
                            </w:pPr>
                          </w:p>
                          <w:p w14:paraId="32CF5BC8" w14:textId="77777777" w:rsidR="00B41E17" w:rsidRDefault="00B41E17" w:rsidP="00B41E17">
                            <w:pPr>
                              <w:spacing w:after="60"/>
                              <w:ind w:left="510"/>
                            </w:pPr>
                            <w:r>
                              <w:t>07380504500</w:t>
                            </w:r>
                          </w:p>
                          <w:p w14:paraId="5800C339" w14:textId="77777777" w:rsidR="00B41E17" w:rsidRDefault="00B41E17" w:rsidP="00B41E17">
                            <w:pPr>
                              <w:spacing w:after="60"/>
                              <w:ind w:left="510"/>
                            </w:pPr>
                          </w:p>
                          <w:p w14:paraId="304E4B0F" w14:textId="77777777" w:rsidR="00B41E17" w:rsidRDefault="00B41E17" w:rsidP="00B41E17">
                            <w:pPr>
                              <w:spacing w:after="60"/>
                              <w:ind w:left="510"/>
                            </w:pPr>
                            <w:r>
                              <w:t>RYANERINMEIJER</w:t>
                            </w:r>
                          </w:p>
                          <w:p w14:paraId="46A240C3" w14:textId="77777777" w:rsidR="00B41E17" w:rsidRDefault="00B41E17" w:rsidP="00B41E17">
                            <w:pPr>
                              <w:spacing w:after="60"/>
                              <w:ind w:left="510"/>
                            </w:pPr>
                          </w:p>
                          <w:p w14:paraId="599B4929" w14:textId="77777777" w:rsidR="00B41E17" w:rsidRDefault="00B41E17" w:rsidP="00B41E17">
                            <w:pPr>
                              <w:spacing w:after="60"/>
                              <w:ind w:left="510"/>
                            </w:pPr>
                            <w:r w:rsidRPr="00C528BD">
                              <w:t>LINKEDIN.COM/IN/RYAN-MEIJER</w:t>
                            </w:r>
                          </w:p>
                          <w:p w14:paraId="35529F4F" w14:textId="77777777" w:rsidR="00B41E17" w:rsidRDefault="00B41E17" w:rsidP="00B41E17">
                            <w:pPr>
                              <w:spacing w:after="60"/>
                              <w:ind w:left="510"/>
                            </w:pPr>
                          </w:p>
                          <w:p w14:paraId="3DB66561" w14:textId="77777777" w:rsidR="00B41E17" w:rsidRDefault="00B41E17" w:rsidP="00B41E17">
                            <w:pPr>
                              <w:spacing w:after="60"/>
                              <w:ind w:left="510"/>
                            </w:pPr>
                            <w:r>
                              <w:t>19 Linen Crescent, Bangor BT19 7JH</w:t>
                            </w:r>
                          </w:p>
                          <w:p w14:paraId="195BFF40" w14:textId="77777777" w:rsidR="00B41E17" w:rsidRDefault="00B41E17" w:rsidP="00B41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9E483" id="_x0000_s1045" type="#_x0000_t202" style="position:absolute;margin-left:-7.8pt;margin-top:-6.9pt;width:194.3pt;height:199.2pt;z-index:2517534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" filled="f" stroked="f" strokeweight=".5pt">
                <v:textbox>
                  <w:txbxContent>
                    <w:p w14:paraId="3323DCB3" w14:textId="77777777" w:rsidR="00B41E17" w:rsidRDefault="00B41E17" w:rsidP="00B41E17">
                      <w:pPr>
                        <w:pStyle w:val="Heading1"/>
                      </w:pPr>
                      <w:r>
                        <w:t>COntact</w:t>
                      </w:r>
                    </w:p>
                    <w:p w14:paraId="01D69906" w14:textId="77777777" w:rsidR="00B41E17" w:rsidRPr="00C528BD" w:rsidRDefault="00B41E17" w:rsidP="00B41E17"/>
                    <w:p w14:paraId="20B92511" w14:textId="77777777" w:rsidR="00B41E17" w:rsidRDefault="00B41E17" w:rsidP="00B41E17">
                      <w:pPr>
                        <w:spacing w:after="60"/>
                        <w:ind w:left="510"/>
                      </w:pPr>
                      <w:hyperlink r:id="rId28" w:history="1">
                        <w:r w:rsidRPr="00D1376F">
                          <w:rPr>
                            <w:rStyle w:val="Hyperlink"/>
                          </w:rPr>
                          <w:t>RMEIJER9001@GMAIL.COM</w:t>
                        </w:r>
                      </w:hyperlink>
                    </w:p>
                    <w:p w14:paraId="79CFC542" w14:textId="77777777" w:rsidR="00B41E17" w:rsidRDefault="00B41E17" w:rsidP="00B41E17">
                      <w:pPr>
                        <w:spacing w:after="60"/>
                        <w:ind w:left="510"/>
                      </w:pPr>
                    </w:p>
                    <w:p w14:paraId="32CF5BC8" w14:textId="77777777" w:rsidR="00B41E17" w:rsidRDefault="00B41E17" w:rsidP="00B41E17">
                      <w:pPr>
                        <w:spacing w:after="60"/>
                        <w:ind w:left="510"/>
                      </w:pPr>
                      <w:r>
                        <w:t>07380504500</w:t>
                      </w:r>
                    </w:p>
                    <w:p w14:paraId="5800C339" w14:textId="77777777" w:rsidR="00B41E17" w:rsidRDefault="00B41E17" w:rsidP="00B41E17">
                      <w:pPr>
                        <w:spacing w:after="60"/>
                        <w:ind w:left="510"/>
                      </w:pPr>
                    </w:p>
                    <w:p w14:paraId="304E4B0F" w14:textId="77777777" w:rsidR="00B41E17" w:rsidRDefault="00B41E17" w:rsidP="00B41E17">
                      <w:pPr>
                        <w:spacing w:after="60"/>
                        <w:ind w:left="510"/>
                      </w:pPr>
                      <w:r>
                        <w:t>RYANERINMEIJER</w:t>
                      </w:r>
                    </w:p>
                    <w:p w14:paraId="46A240C3" w14:textId="77777777" w:rsidR="00B41E17" w:rsidRDefault="00B41E17" w:rsidP="00B41E17">
                      <w:pPr>
                        <w:spacing w:after="60"/>
                        <w:ind w:left="510"/>
                      </w:pPr>
                    </w:p>
                    <w:p w14:paraId="599B4929" w14:textId="77777777" w:rsidR="00B41E17" w:rsidRDefault="00B41E17" w:rsidP="00B41E17">
                      <w:pPr>
                        <w:spacing w:after="60"/>
                        <w:ind w:left="510"/>
                      </w:pPr>
                      <w:r w:rsidRPr="00C528BD">
                        <w:t>LINKEDIN.COM/IN/RYAN-MEIJER</w:t>
                      </w:r>
                    </w:p>
                    <w:p w14:paraId="35529F4F" w14:textId="77777777" w:rsidR="00B41E17" w:rsidRDefault="00B41E17" w:rsidP="00B41E17">
                      <w:pPr>
                        <w:spacing w:after="60"/>
                        <w:ind w:left="510"/>
                      </w:pPr>
                    </w:p>
                    <w:p w14:paraId="3DB66561" w14:textId="77777777" w:rsidR="00B41E17" w:rsidRDefault="00B41E17" w:rsidP="00B41E17">
                      <w:pPr>
                        <w:spacing w:after="60"/>
                        <w:ind w:left="510"/>
                      </w:pPr>
                      <w:r>
                        <w:t>19 Linen Crescent, Bangor BT19 7JH</w:t>
                      </w:r>
                    </w:p>
                    <w:p w14:paraId="195BFF40" w14:textId="77777777" w:rsidR="00B41E17" w:rsidRDefault="00B41E17" w:rsidP="00B41E17"/>
                  </w:txbxContent>
                </v:textbox>
              </v:shape>
            </w:pict>
          </mc:Fallback>
        </mc:AlternateContent>
      </w:r>
      <w:r w:rsidR="00B41E17"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59622" behindDoc="0" locked="0" layoutInCell="1" allowOverlap="1" wp14:anchorId="5752B0DB" wp14:editId="1A5796E8">
                <wp:simplePos x="0" y="0"/>
                <wp:positionH relativeFrom="column">
                  <wp:posOffset>2641600</wp:posOffset>
                </wp:positionH>
                <wp:positionV relativeFrom="paragraph">
                  <wp:posOffset>6350</wp:posOffset>
                </wp:positionV>
                <wp:extent cx="4655820" cy="1404620"/>
                <wp:effectExtent l="0" t="0" r="0" b="0"/>
                <wp:wrapSquare wrapText="bothSides"/>
                <wp:docPr id="685302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816F9" w14:textId="77777777" w:rsidR="00B41E17" w:rsidRDefault="00B41E17" w:rsidP="00B41E17">
                            <w:pPr>
                              <w:pStyle w:val="Title"/>
                            </w:pPr>
                            <w:r>
                              <w:t>Ryan Meijer</w:t>
                            </w:r>
                          </w:p>
                          <w:p w14:paraId="2C4627B3" w14:textId="77777777" w:rsidR="00B41E17" w:rsidRPr="00E06CE9" w:rsidRDefault="00B41E17" w:rsidP="00B41E17">
                            <w:pPr>
                              <w:pStyle w:val="Subtitle"/>
                            </w:pPr>
                            <w:r>
                              <w:t>Computer science student AT Queen’s University Belfast</w:t>
                            </w:r>
                          </w:p>
                          <w:p w14:paraId="1A6DBE52" w14:textId="77777777" w:rsidR="00B41E17" w:rsidRDefault="00B41E17" w:rsidP="00B41E1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52B0DB" id="_x0000_s1046" type="#_x0000_t202" style="position:absolute;margin-left:208pt;margin-top:.5pt;width:366.6pt;height:110.6pt;z-index:25175962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" filled="f" stroked="f">
                <v:textbox style="mso-fit-shape-to-text:t">
                  <w:txbxContent>
                    <w:p w14:paraId="586816F9" w14:textId="77777777" w:rsidR="00B41E17" w:rsidRDefault="00B41E17" w:rsidP="00B41E17">
                      <w:pPr>
                        <w:pStyle w:val="Title"/>
                      </w:pPr>
                      <w:r>
                        <w:t>Ryan Meijer</w:t>
                      </w:r>
                    </w:p>
                    <w:p w14:paraId="2C4627B3" w14:textId="77777777" w:rsidR="00B41E17" w:rsidRPr="00E06CE9" w:rsidRDefault="00B41E17" w:rsidP="00B41E17">
                      <w:pPr>
                        <w:pStyle w:val="Subtitle"/>
                      </w:pPr>
                      <w:r>
                        <w:t>Computer science student AT Queen’s University Belfast</w:t>
                      </w:r>
                    </w:p>
                    <w:p w14:paraId="1A6DBE52" w14:textId="77777777" w:rsidR="00B41E17" w:rsidRDefault="00B41E17" w:rsidP="00B41E17"/>
                  </w:txbxContent>
                </v:textbox>
                <w10:wrap type="square"/>
              </v:shape>
            </w:pict>
          </mc:Fallback>
        </mc:AlternateContent>
      </w:r>
      <w:r w:rsidR="00B41E17"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58598" behindDoc="0" locked="0" layoutInCell="1" allowOverlap="1" wp14:anchorId="2D44F17D" wp14:editId="48F10C85">
                <wp:simplePos x="0" y="0"/>
                <wp:positionH relativeFrom="column">
                  <wp:posOffset>2641600</wp:posOffset>
                </wp:positionH>
                <wp:positionV relativeFrom="paragraph">
                  <wp:posOffset>6350</wp:posOffset>
                </wp:positionV>
                <wp:extent cx="4655820" cy="1404620"/>
                <wp:effectExtent l="0" t="0" r="0" b="0"/>
                <wp:wrapSquare wrapText="bothSides"/>
                <wp:docPr id="588738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8E377" w14:textId="77777777" w:rsidR="00B41E17" w:rsidRDefault="00B41E17" w:rsidP="00B41E17">
                            <w:pPr>
                              <w:pStyle w:val="Title"/>
                            </w:pPr>
                            <w:r>
                              <w:t>Ryan Meijer</w:t>
                            </w:r>
                          </w:p>
                          <w:p w14:paraId="1A4B0DCC" w14:textId="77777777" w:rsidR="00B41E17" w:rsidRPr="00E06CE9" w:rsidRDefault="00B41E17" w:rsidP="00B41E17">
                            <w:pPr>
                              <w:pStyle w:val="Subtitle"/>
                            </w:pPr>
                            <w:r>
                              <w:t>Computer science student AT Queen’s University Belfast</w:t>
                            </w:r>
                          </w:p>
                          <w:p w14:paraId="4C5CFC1D" w14:textId="77777777" w:rsidR="00B41E17" w:rsidRDefault="00B41E17" w:rsidP="00B41E1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44F17D" id="_x0000_s1047" type="#_x0000_t202" style="position:absolute;margin-left:208pt;margin-top:.5pt;width:366.6pt;height:110.6pt;z-index:25175859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" filled="f" stroked="f">
                <v:textbox style="mso-fit-shape-to-text:t">
                  <w:txbxContent>
                    <w:p w14:paraId="2F48E377" w14:textId="77777777" w:rsidR="00B41E17" w:rsidRDefault="00B41E17" w:rsidP="00B41E17">
                      <w:pPr>
                        <w:pStyle w:val="Title"/>
                      </w:pPr>
                      <w:r>
                        <w:t>Ryan Meijer</w:t>
                      </w:r>
                    </w:p>
                    <w:p w14:paraId="1A4B0DCC" w14:textId="77777777" w:rsidR="00B41E17" w:rsidRPr="00E06CE9" w:rsidRDefault="00B41E17" w:rsidP="00B41E17">
                      <w:pPr>
                        <w:pStyle w:val="Subtitle"/>
                      </w:pPr>
                      <w:r>
                        <w:t>Computer science student AT Queen’s University Belfast</w:t>
                      </w:r>
                    </w:p>
                    <w:p w14:paraId="4C5CFC1D" w14:textId="77777777" w:rsidR="00B41E17" w:rsidRDefault="00B41E17" w:rsidP="00B41E17"/>
                  </w:txbxContent>
                </v:textbox>
                <w10:wrap type="square"/>
              </v:shape>
            </w:pict>
          </mc:Fallback>
        </mc:AlternateContent>
      </w:r>
      <w:r w:rsidR="00B41E17">
        <w:rPr>
          <w:noProof/>
        </w:rPr>
        <w:drawing>
          <wp:anchor distT="0" distB="0" distL="114300" distR="114300" simplePos="0" relativeHeight="251757574" behindDoc="0" locked="0" layoutInCell="1" allowOverlap="1" wp14:anchorId="627A286D" wp14:editId="036DBCD6">
            <wp:simplePos x="0" y="0"/>
            <wp:positionH relativeFrom="column">
              <wp:posOffset>-154940</wp:posOffset>
            </wp:positionH>
            <wp:positionV relativeFrom="paragraph">
              <wp:posOffset>1523365</wp:posOffset>
            </wp:positionV>
            <wp:extent cx="357505" cy="359410"/>
            <wp:effectExtent l="0" t="0" r="4445" b="2540"/>
            <wp:wrapNone/>
            <wp:docPr id="1259325338" name="Picture 6" descr="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4058" name="Picture 6" descr="IN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2" t="18649" r="18571" b="1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41E17">
        <w:rPr>
          <w:noProof/>
          <w:lang w:val="en-AU" w:eastAsia="en-AU"/>
        </w:rPr>
        <w:drawing>
          <wp:anchor distT="0" distB="0" distL="114300" distR="114300" simplePos="0" relativeHeight="251756550" behindDoc="0" locked="0" layoutInCell="1" allowOverlap="1" wp14:anchorId="23F20C0D" wp14:editId="17C50BF1">
            <wp:simplePos x="0" y="0"/>
            <wp:positionH relativeFrom="margin">
              <wp:posOffset>-194310</wp:posOffset>
            </wp:positionH>
            <wp:positionV relativeFrom="paragraph">
              <wp:posOffset>336550</wp:posOffset>
            </wp:positionV>
            <wp:extent cx="350520" cy="248285"/>
            <wp:effectExtent l="0" t="0" r="0" b="0"/>
            <wp:wrapNone/>
            <wp:docPr id="525936867" name="Picture 5" descr="The image depicts a simple, black square with a diagonal line, forming a classic representation of an envelope or mailbo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43474" name="Picture 5" descr="The image depicts a simple, black square with a diagonal line, forming a classic representation of an envelope or mailbox.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2" t="32769" r="31865" b="3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248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E17">
        <w:rPr>
          <w:noProof/>
          <w:lang w:val="en-AU" w:eastAsia="en-AU"/>
        </w:rPr>
        <w:drawing>
          <wp:anchor distT="0" distB="0" distL="114300" distR="114300" simplePos="0" relativeHeight="251755526" behindDoc="0" locked="0" layoutInCell="1" allowOverlap="1" wp14:anchorId="7D67DF62" wp14:editId="14F1B3B5">
            <wp:simplePos x="0" y="0"/>
            <wp:positionH relativeFrom="margin">
              <wp:posOffset>-153035</wp:posOffset>
            </wp:positionH>
            <wp:positionV relativeFrom="paragraph">
              <wp:posOffset>1084580</wp:posOffset>
            </wp:positionV>
            <wp:extent cx="323850" cy="323850"/>
            <wp:effectExtent l="0" t="0" r="0" b="0"/>
            <wp:wrapNone/>
            <wp:docPr id="24190368" name="Picture 3" descr="A black silhouette of a cat with a circular shape, featuring a prominent head and rounded ears, depicted in a simple, minimalistic sty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20556" name="Picture 3" descr="A black silhouette of a cat with a circular shape, featuring a prominent head and rounded ears, depicted in a simple, minimalistic style.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E17">
        <w:rPr>
          <w:noProof/>
          <w:lang w:val="en-AU" w:eastAsia="en-AU"/>
        </w:rPr>
        <w:drawing>
          <wp:anchor distT="0" distB="0" distL="114300" distR="114300" simplePos="0" relativeHeight="251754502" behindDoc="0" locked="0" layoutInCell="1" allowOverlap="1" wp14:anchorId="1787D909" wp14:editId="519DDD2D">
            <wp:simplePos x="0" y="0"/>
            <wp:positionH relativeFrom="column">
              <wp:posOffset>-158387</wp:posOffset>
            </wp:positionH>
            <wp:positionV relativeFrom="paragraph">
              <wp:posOffset>678815</wp:posOffset>
            </wp:positionV>
            <wp:extent cx="323850" cy="323850"/>
            <wp:effectExtent l="0" t="0" r="0" b="0"/>
            <wp:wrapNone/>
            <wp:docPr id="2129954618" name="Picture 4" descr="The image depicts a black, stylized phone handset with a curved, raised e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9499" name="Picture 4" descr="The image depicts a black, stylized phone handset with a curved, raised end.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E17">
        <w:rPr>
          <w:color w:val="auto"/>
        </w:rPr>
        <w:br w:type="page"/>
      </w:r>
      <w:r w:rsidR="00B41E17"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2454" behindDoc="1" locked="1" layoutInCell="1" allowOverlap="1" wp14:anchorId="303AD5F3" wp14:editId="5C2E9382">
                <wp:simplePos x="0" y="0"/>
                <wp:positionH relativeFrom="page">
                  <wp:posOffset>6985</wp:posOffset>
                </wp:positionH>
                <wp:positionV relativeFrom="paragraph">
                  <wp:posOffset>-537845</wp:posOffset>
                </wp:positionV>
                <wp:extent cx="2816225" cy="10319385"/>
                <wp:effectExtent l="0" t="0" r="22225" b="24765"/>
                <wp:wrapNone/>
                <wp:docPr id="307822793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10319385"/>
                        </a:xfrm>
                        <a:prstGeom prst="rect">
                          <a:avLst/>
                        </a:prstGeom>
                        <a:solidFill>
                          <a:srgbClr val="CFF5D1"/>
                        </a:solidFill>
                        <a:ln>
                          <a:solidFill>
                            <a:srgbClr val="CFF5D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CC012B" id="Rectangle 1" o:spid="_x0000_s1026" alt="&quot;&quot;" style="position:absolute;margin-left:.55pt;margin-top:-42.35pt;width:221.75pt;height:812.55pt;z-index:-2515640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" fillcolor="#cff5d1" strokecolor="#cff5d1" strokeweight="1pt">
                <w10:wrap anchorx="page"/>
                <w10:anchorlock/>
              </v:rect>
            </w:pict>
          </mc:Fallback>
        </mc:AlternateContent>
      </w:r>
    </w:p>
    <w:p w14:paraId="7500B8E4" w14:textId="77777777" w:rsidR="00B41E17" w:rsidRDefault="00B41E17" w:rsidP="00B41E17">
      <w:pPr>
        <w:rPr>
          <w:color w:val="auto"/>
        </w:rPr>
      </w:pPr>
    </w:p>
    <w:p w14:paraId="37C1FD56" w14:textId="15661A8D" w:rsidR="00B41E17" w:rsidRPr="00020BEB" w:rsidRDefault="00C35CA4" w:rsidP="00B41E17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77030" behindDoc="0" locked="0" layoutInCell="1" allowOverlap="1" wp14:anchorId="01DDBFF7" wp14:editId="48AF3508">
                <wp:simplePos x="0" y="0"/>
                <wp:positionH relativeFrom="column">
                  <wp:posOffset>-287020</wp:posOffset>
                </wp:positionH>
                <wp:positionV relativeFrom="paragraph">
                  <wp:posOffset>5648234</wp:posOffset>
                </wp:positionV>
                <wp:extent cx="2467610" cy="582295"/>
                <wp:effectExtent l="0" t="0" r="0" b="0"/>
                <wp:wrapNone/>
                <wp:docPr id="4278794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582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A38842" w14:textId="77777777" w:rsidR="00B41E17" w:rsidRPr="00C528BD" w:rsidRDefault="00B41E17" w:rsidP="00B41E17">
                            <w:pPr>
                              <w:pStyle w:val="Heading1"/>
                            </w:pPr>
                            <w:r>
                              <w:t>Additional Information</w:t>
                            </w:r>
                          </w:p>
                          <w:p w14:paraId="6BAF0DD6" w14:textId="77777777" w:rsidR="00B41E17" w:rsidRDefault="00B41E17" w:rsidP="00B41E17">
                            <w:r>
                              <w:t>Full UK Driving 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DBFF7" id="_x0000_s1048" type="#_x0000_t202" style="position:absolute;margin-left:-22.6pt;margin-top:444.75pt;width:194.3pt;height:45.85pt;z-index:2517770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" filled="f" stroked="f" strokeweight=".5pt">
                <v:textbox>
                  <w:txbxContent>
                    <w:p w14:paraId="1BA38842" w14:textId="77777777" w:rsidR="00B41E17" w:rsidRPr="00C528BD" w:rsidRDefault="00B41E17" w:rsidP="00B41E17">
                      <w:pPr>
                        <w:pStyle w:val="Heading1"/>
                      </w:pPr>
                      <w:r>
                        <w:t>Additional Information</w:t>
                      </w:r>
                    </w:p>
                    <w:p w14:paraId="6BAF0DD6" w14:textId="77777777" w:rsidR="00B41E17" w:rsidRDefault="00B41E17" w:rsidP="00B41E17">
                      <w:r>
                        <w:t>Full UK Driving 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80102" behindDoc="0" locked="0" layoutInCell="1" allowOverlap="1" wp14:anchorId="0CC2458B" wp14:editId="2BD41200">
                <wp:simplePos x="0" y="0"/>
                <wp:positionH relativeFrom="column">
                  <wp:posOffset>-287655</wp:posOffset>
                </wp:positionH>
                <wp:positionV relativeFrom="paragraph">
                  <wp:posOffset>2419713</wp:posOffset>
                </wp:positionV>
                <wp:extent cx="2467610" cy="2700655"/>
                <wp:effectExtent l="0" t="0" r="0" b="4445"/>
                <wp:wrapNone/>
                <wp:docPr id="15780003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270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F2E1C" w14:textId="77777777" w:rsidR="00B41E17" w:rsidRPr="00C528BD" w:rsidRDefault="00B41E17" w:rsidP="00B41E17">
                            <w:pPr>
                              <w:pStyle w:val="Heading1"/>
                            </w:pPr>
                            <w:r>
                              <w:t>Interests &amp; Achievements</w:t>
                            </w:r>
                          </w:p>
                          <w:p w14:paraId="1E08BF8A" w14:textId="77777777" w:rsidR="00B41E17" w:rsidRDefault="00B41E17" w:rsidP="00B41E17">
                            <w:r>
                              <w:t>Member of a social running club at Queen’s University Belfast</w:t>
                            </w:r>
                          </w:p>
                          <w:p w14:paraId="50A8E307" w14:textId="77777777" w:rsidR="00B41E17" w:rsidRDefault="00B41E17" w:rsidP="00B41E17"/>
                          <w:p w14:paraId="7A1A71D6" w14:textId="77777777" w:rsidR="00B41E17" w:rsidRDefault="00B41E17" w:rsidP="00B41E17">
                            <w:r w:rsidRPr="00592DAC">
                              <w:t xml:space="preserve">Currently fundraising for </w:t>
                            </w:r>
                            <w:r>
                              <w:t xml:space="preserve">The Oddballs Foundation </w:t>
                            </w:r>
                            <w:r w:rsidRPr="00592DAC">
                              <w:t xml:space="preserve">ahead of </w:t>
                            </w:r>
                            <w:r>
                              <w:t xml:space="preserve">the Ballsy 5k run, </w:t>
                            </w:r>
                            <w:proofErr w:type="gramStart"/>
                            <w:r>
                              <w:t>November 2026</w:t>
                            </w:r>
                            <w:proofErr w:type="gramEnd"/>
                          </w:p>
                          <w:p w14:paraId="638E06F7" w14:textId="77777777" w:rsidR="00B41E17" w:rsidRDefault="00B41E17" w:rsidP="00B41E17"/>
                          <w:p w14:paraId="5AAE250B" w14:textId="77777777" w:rsidR="00B41E17" w:rsidRDefault="00B41E17" w:rsidP="00B41E17">
                            <w:r w:rsidRPr="00592DAC">
                              <w:t xml:space="preserve">Planning to take part in </w:t>
                            </w:r>
                            <w:r>
                              <w:t>the Belfast Marathon</w:t>
                            </w:r>
                            <w:r w:rsidRPr="00592DAC">
                              <w:t xml:space="preserve"> in </w:t>
                            </w:r>
                            <w:r>
                              <w:t>May 2027</w:t>
                            </w:r>
                            <w:r w:rsidRPr="00592DAC">
                              <w:t xml:space="preserve"> to raise funds for </w:t>
                            </w:r>
                            <w:r>
                              <w:t>Cancer Research</w:t>
                            </w:r>
                          </w:p>
                          <w:p w14:paraId="65D005BD" w14:textId="77777777" w:rsidR="00B41E17" w:rsidRDefault="00B41E17" w:rsidP="00B41E17"/>
                          <w:p w14:paraId="78790F54" w14:textId="77777777" w:rsidR="00B41E17" w:rsidRDefault="00B41E17" w:rsidP="00B41E17">
                            <w:r w:rsidRPr="00592DAC">
                              <w:t>UK Senior Maths Challenge — Silver Award</w:t>
                            </w:r>
                          </w:p>
                          <w:p w14:paraId="574E0A64" w14:textId="77777777" w:rsidR="00B41E17" w:rsidRDefault="00B41E17" w:rsidP="00B41E17"/>
                          <w:p w14:paraId="67F18859" w14:textId="77777777" w:rsidR="00B41E17" w:rsidRDefault="00B41E17" w:rsidP="00B41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2458B" id="_x0000_s1049" type="#_x0000_t202" style="position:absolute;margin-left:-22.65pt;margin-top:190.55pt;width:194.3pt;height:212.65pt;z-index:2517801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x8+HAIAADUEAAAOAAAAZHJzL2Uyb0RvYy54bWysU8lu2zAQvRfoPxC815IdL61gOXATuChg&#10;JAGcImeaIi0CFIclaUvu13dIeUPaU9ELNcMZzfLe4/y+azQ5COcVmJIOBzklwnColNmV9Mfr6tNn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" filled="f" stroked="f" strokeweight=".5pt">
                <v:textbox>
                  <w:txbxContent>
                    <w:p w14:paraId="252F2E1C" w14:textId="77777777" w:rsidR="00B41E17" w:rsidRPr="00C528BD" w:rsidRDefault="00B41E17" w:rsidP="00B41E17">
                      <w:pPr>
                        <w:pStyle w:val="Heading1"/>
                      </w:pPr>
                      <w:r>
                        <w:t>Interests &amp; Achievements</w:t>
                      </w:r>
                    </w:p>
                    <w:p w14:paraId="1E08BF8A" w14:textId="77777777" w:rsidR="00B41E17" w:rsidRDefault="00B41E17" w:rsidP="00B41E17">
                      <w:r>
                        <w:t>Member of a social running club at Queen’s University Belfast</w:t>
                      </w:r>
                    </w:p>
                    <w:p w14:paraId="50A8E307" w14:textId="77777777" w:rsidR="00B41E17" w:rsidRDefault="00B41E17" w:rsidP="00B41E17"/>
                    <w:p w14:paraId="7A1A71D6" w14:textId="77777777" w:rsidR="00B41E17" w:rsidRDefault="00B41E17" w:rsidP="00B41E17">
                      <w:r w:rsidRPr="00592DAC">
                        <w:t xml:space="preserve">Currently fundraising for </w:t>
                      </w:r>
                      <w:r>
                        <w:t xml:space="preserve">The Oddballs Foundation </w:t>
                      </w:r>
                      <w:r w:rsidRPr="00592DAC">
                        <w:t xml:space="preserve">ahead of </w:t>
                      </w:r>
                      <w:r>
                        <w:t xml:space="preserve">the Ballsy 5k run, </w:t>
                      </w:r>
                      <w:proofErr w:type="gramStart"/>
                      <w:r>
                        <w:t>November 2026</w:t>
                      </w:r>
                      <w:proofErr w:type="gramEnd"/>
                    </w:p>
                    <w:p w14:paraId="638E06F7" w14:textId="77777777" w:rsidR="00B41E17" w:rsidRDefault="00B41E17" w:rsidP="00B41E17"/>
                    <w:p w14:paraId="5AAE250B" w14:textId="77777777" w:rsidR="00B41E17" w:rsidRDefault="00B41E17" w:rsidP="00B41E17">
                      <w:r w:rsidRPr="00592DAC">
                        <w:t xml:space="preserve">Planning to take part in </w:t>
                      </w:r>
                      <w:r>
                        <w:t>the Belfast Marathon</w:t>
                      </w:r>
                      <w:r w:rsidRPr="00592DAC">
                        <w:t xml:space="preserve"> in </w:t>
                      </w:r>
                      <w:r>
                        <w:t>May 2027</w:t>
                      </w:r>
                      <w:r w:rsidRPr="00592DAC">
                        <w:t xml:space="preserve"> to raise funds for </w:t>
                      </w:r>
                      <w:r>
                        <w:t>Cancer Research</w:t>
                      </w:r>
                    </w:p>
                    <w:p w14:paraId="65D005BD" w14:textId="77777777" w:rsidR="00B41E17" w:rsidRDefault="00B41E17" w:rsidP="00B41E17"/>
                    <w:p w14:paraId="78790F54" w14:textId="77777777" w:rsidR="00B41E17" w:rsidRDefault="00B41E17" w:rsidP="00B41E17">
                      <w:r w:rsidRPr="00592DAC">
                        <w:t>UK Senior Maths Challenge — Silver Award</w:t>
                      </w:r>
                    </w:p>
                    <w:p w14:paraId="574E0A64" w14:textId="77777777" w:rsidR="00B41E17" w:rsidRDefault="00B41E17" w:rsidP="00B41E17"/>
                    <w:p w14:paraId="67F18859" w14:textId="77777777" w:rsidR="00B41E17" w:rsidRDefault="00B41E17" w:rsidP="00B41E17"/>
                  </w:txbxContent>
                </v:textbox>
              </v:shape>
            </w:pict>
          </mc:Fallback>
        </mc:AlternateContent>
      </w:r>
      <w:r w:rsidR="00283482" w:rsidRPr="00104CF2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773958" behindDoc="0" locked="0" layoutInCell="1" allowOverlap="1" wp14:anchorId="38D86C30" wp14:editId="12A3D08E">
                <wp:simplePos x="0" y="0"/>
                <wp:positionH relativeFrom="page">
                  <wp:posOffset>3073400</wp:posOffset>
                </wp:positionH>
                <wp:positionV relativeFrom="paragraph">
                  <wp:posOffset>6362700</wp:posOffset>
                </wp:positionV>
                <wp:extent cx="4419600" cy="1184910"/>
                <wp:effectExtent l="0" t="0" r="0" b="0"/>
                <wp:wrapSquare wrapText="bothSides"/>
                <wp:docPr id="1538653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1184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41683" w14:textId="77777777" w:rsidR="00B41E17" w:rsidRPr="00020BEB" w:rsidRDefault="00B41E17" w:rsidP="00B41E17">
                            <w:pPr>
                              <w:pStyle w:val="Heading1"/>
                            </w:pPr>
                            <w:r>
                              <w:t>References</w:t>
                            </w:r>
                          </w:p>
                          <w:p w14:paraId="1AA07D07" w14:textId="77777777" w:rsidR="00B41E17" w:rsidRPr="00072073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072073">
                              <w:t>Mrs. Lynne McKeown, Esplanade Bar and Restaurant, Owner, info@esplanadebangor.com, 07792352366</w:t>
                            </w:r>
                          </w:p>
                          <w:p w14:paraId="19E93C6E" w14:textId="77777777" w:rsidR="00B41E17" w:rsidRPr="00072073" w:rsidRDefault="00B41E17" w:rsidP="00B41E17">
                            <w:pPr>
                              <w:pStyle w:val="ListParagraph"/>
                            </w:pPr>
                          </w:p>
                          <w:p w14:paraId="23BFF4FF" w14:textId="77777777" w:rsidR="00B41E17" w:rsidRPr="00072073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072073">
                              <w:t>Other references available on request</w:t>
                            </w:r>
                          </w:p>
                          <w:p w14:paraId="1626947C" w14:textId="77777777" w:rsidR="00B41E17" w:rsidRPr="00E10C59" w:rsidRDefault="00B41E17" w:rsidP="00B41E17">
                            <w:pPr>
                              <w:pStyle w:val="ListParagraph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611B1536" w14:textId="77777777" w:rsidR="00B41E17" w:rsidRPr="00E10C59" w:rsidRDefault="00B41E17" w:rsidP="00B41E17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6709B359" w14:textId="77777777" w:rsidR="00B41E17" w:rsidRPr="00AC0A9D" w:rsidRDefault="00B41E17" w:rsidP="00B41E17">
                            <w:pPr>
                              <w:pStyle w:val="ListParagraph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7A324B66" w14:textId="77777777" w:rsidR="00B41E17" w:rsidRPr="00AC0A9D" w:rsidRDefault="00B41E17" w:rsidP="00B41E17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86C30" id="_x0000_s1050" type="#_x0000_t202" style="position:absolute;margin-left:242pt;margin-top:501pt;width:348pt;height:93.3pt;z-index:25177395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" filled="f" stroked="f">
                <v:textbox>
                  <w:txbxContent>
                    <w:p w14:paraId="41C41683" w14:textId="77777777" w:rsidR="00B41E17" w:rsidRPr="00020BEB" w:rsidRDefault="00B41E17" w:rsidP="00B41E17">
                      <w:pPr>
                        <w:pStyle w:val="Heading1"/>
                      </w:pPr>
                      <w:r>
                        <w:t>References</w:t>
                      </w:r>
                    </w:p>
                    <w:p w14:paraId="1AA07D07" w14:textId="77777777" w:rsidR="00B41E17" w:rsidRPr="00072073" w:rsidRDefault="00B41E17" w:rsidP="00B41E17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072073">
                        <w:t>Mrs. Lynne McKeown, Esplanade Bar and Restaurant, Owner, info@esplanadebangor.com, 07792352366</w:t>
                      </w:r>
                    </w:p>
                    <w:p w14:paraId="19E93C6E" w14:textId="77777777" w:rsidR="00B41E17" w:rsidRPr="00072073" w:rsidRDefault="00B41E17" w:rsidP="00B41E17">
                      <w:pPr>
                        <w:pStyle w:val="ListParagraph"/>
                      </w:pPr>
                    </w:p>
                    <w:p w14:paraId="23BFF4FF" w14:textId="77777777" w:rsidR="00B41E17" w:rsidRPr="00072073" w:rsidRDefault="00B41E17" w:rsidP="00B41E17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072073">
                        <w:t>Other references available on request</w:t>
                      </w:r>
                    </w:p>
                    <w:p w14:paraId="1626947C" w14:textId="77777777" w:rsidR="00B41E17" w:rsidRPr="00E10C59" w:rsidRDefault="00B41E17" w:rsidP="00B41E17">
                      <w:pPr>
                        <w:pStyle w:val="ListParagraph"/>
                        <w:rPr>
                          <w:sz w:val="16"/>
                          <w:szCs w:val="20"/>
                        </w:rPr>
                      </w:pPr>
                    </w:p>
                    <w:p w14:paraId="611B1536" w14:textId="77777777" w:rsidR="00B41E17" w:rsidRPr="00E10C59" w:rsidRDefault="00B41E17" w:rsidP="00B41E17">
                      <w:pPr>
                        <w:rPr>
                          <w:sz w:val="16"/>
                          <w:szCs w:val="20"/>
                        </w:rPr>
                      </w:pPr>
                    </w:p>
                    <w:p w14:paraId="6709B359" w14:textId="77777777" w:rsidR="00B41E17" w:rsidRPr="00AC0A9D" w:rsidRDefault="00B41E17" w:rsidP="00B41E17">
                      <w:pPr>
                        <w:pStyle w:val="ListParagraph"/>
                        <w:rPr>
                          <w:sz w:val="16"/>
                          <w:szCs w:val="20"/>
                        </w:rPr>
                      </w:pPr>
                    </w:p>
                    <w:p w14:paraId="7A324B66" w14:textId="77777777" w:rsidR="00B41E17" w:rsidRPr="00AC0A9D" w:rsidRDefault="00B41E17" w:rsidP="00B41E17">
                      <w:pPr>
                        <w:rPr>
                          <w:sz w:val="16"/>
                          <w:szCs w:val="2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41E17">
        <w:rPr>
          <w:color w:val="auto"/>
        </w:rPr>
        <w:br w:type="page"/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81126" behindDoc="0" locked="0" layoutInCell="1" allowOverlap="1" wp14:anchorId="5BC3E70F" wp14:editId="433068B8">
                <wp:simplePos x="0" y="0"/>
                <wp:positionH relativeFrom="column">
                  <wp:posOffset>-282213</wp:posOffset>
                </wp:positionH>
                <wp:positionV relativeFrom="paragraph">
                  <wp:posOffset>-66312</wp:posOffset>
                </wp:positionV>
                <wp:extent cx="2467610" cy="2100943"/>
                <wp:effectExtent l="0" t="0" r="0" b="0"/>
                <wp:wrapNone/>
                <wp:docPr id="5864173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2100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1FE05" w14:textId="77777777" w:rsidR="00B41E17" w:rsidRPr="00C528BD" w:rsidRDefault="00B41E17" w:rsidP="00B41E17">
                            <w:pPr>
                              <w:pStyle w:val="Heading1"/>
                            </w:pPr>
                            <w:r>
                              <w:t>PRacticals</w:t>
                            </w:r>
                          </w:p>
                          <w:p w14:paraId="5B9AD83C" w14:textId="77777777" w:rsidR="00B41E17" w:rsidRDefault="00B41E17" w:rsidP="00B41E17">
                            <w:r>
                              <w:t xml:space="preserve">Data Driven Systems </w:t>
                            </w:r>
                          </w:p>
                          <w:p w14:paraId="5E666E81" w14:textId="77777777" w:rsidR="00B41E17" w:rsidRDefault="00B41E17" w:rsidP="00B41E17">
                            <w:r>
                              <w:t xml:space="preserve">- Modeled and </w:t>
                            </w:r>
                            <w:proofErr w:type="spellStart"/>
                            <w:r>
                              <w:t>normalised</w:t>
                            </w:r>
                            <w:proofErr w:type="spellEnd"/>
                            <w:r>
                              <w:t xml:space="preserve"> relational databases for real world problems</w:t>
                            </w:r>
                          </w:p>
                          <w:p w14:paraId="1AAA3C9B" w14:textId="77777777" w:rsidR="00B41E17" w:rsidRDefault="00B41E17" w:rsidP="00B41E17">
                            <w:r>
                              <w:t xml:space="preserve">- </w:t>
                            </w:r>
                            <w:r w:rsidRPr="00050A59">
                              <w:t>Developed web applications using HTML, CSS, JavaScript</w:t>
                            </w:r>
                          </w:p>
                          <w:p w14:paraId="0FE3D5D0" w14:textId="77777777" w:rsidR="00B41E17" w:rsidRDefault="00B41E17" w:rsidP="00B41E17"/>
                          <w:p w14:paraId="328E3553" w14:textId="77777777" w:rsidR="00B41E17" w:rsidRDefault="00B41E17" w:rsidP="00B41E17">
                            <w:r>
                              <w:t>Object Orientated Programming</w:t>
                            </w:r>
                          </w:p>
                          <w:p w14:paraId="14A083CD" w14:textId="77777777" w:rsidR="00B41E17" w:rsidRDefault="00B41E17" w:rsidP="00B41E17">
                            <w:r>
                              <w:t>- Implemented</w:t>
                            </w:r>
                            <w:r w:rsidRPr="00BF1529">
                              <w:t xml:space="preserve"> and tested searching and sorting algorithms in Java</w:t>
                            </w:r>
                          </w:p>
                          <w:p w14:paraId="6CED105C" w14:textId="77777777" w:rsidR="00B41E17" w:rsidRDefault="00B41E17" w:rsidP="00B41E17"/>
                          <w:p w14:paraId="5D997ECC" w14:textId="77777777" w:rsidR="00B41E17" w:rsidRDefault="00B41E17" w:rsidP="00B41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3E70F" id="_x0000_s1051" type="#_x0000_t202" style="position:absolute;margin-left:-22.2pt;margin-top:-5.2pt;width:194.3pt;height:165.45pt;z-index:2517811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x8cHQIAADU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" filled="f" stroked="f" strokeweight=".5pt">
                <v:textbox>
                  <w:txbxContent>
                    <w:p w14:paraId="42A1FE05" w14:textId="77777777" w:rsidR="00B41E17" w:rsidRPr="00C528BD" w:rsidRDefault="00B41E17" w:rsidP="00B41E17">
                      <w:pPr>
                        <w:pStyle w:val="Heading1"/>
                      </w:pPr>
                      <w:r>
                        <w:t>PRacticals</w:t>
                      </w:r>
                    </w:p>
                    <w:p w14:paraId="5B9AD83C" w14:textId="77777777" w:rsidR="00B41E17" w:rsidRDefault="00B41E17" w:rsidP="00B41E17">
                      <w:r>
                        <w:t xml:space="preserve">Data Driven Systems </w:t>
                      </w:r>
                    </w:p>
                    <w:p w14:paraId="5E666E81" w14:textId="77777777" w:rsidR="00B41E17" w:rsidRDefault="00B41E17" w:rsidP="00B41E17">
                      <w:r>
                        <w:t xml:space="preserve">- Modeled and </w:t>
                      </w:r>
                      <w:proofErr w:type="spellStart"/>
                      <w:r>
                        <w:t>normalised</w:t>
                      </w:r>
                      <w:proofErr w:type="spellEnd"/>
                      <w:r>
                        <w:t xml:space="preserve"> relational databases for real world problems</w:t>
                      </w:r>
                    </w:p>
                    <w:p w14:paraId="1AAA3C9B" w14:textId="77777777" w:rsidR="00B41E17" w:rsidRDefault="00B41E17" w:rsidP="00B41E17">
                      <w:r>
                        <w:t xml:space="preserve">- </w:t>
                      </w:r>
                      <w:r w:rsidRPr="00050A59">
                        <w:t>Developed web applications using HTML, CSS, JavaScript</w:t>
                      </w:r>
                    </w:p>
                    <w:p w14:paraId="0FE3D5D0" w14:textId="77777777" w:rsidR="00B41E17" w:rsidRDefault="00B41E17" w:rsidP="00B41E17"/>
                    <w:p w14:paraId="328E3553" w14:textId="77777777" w:rsidR="00B41E17" w:rsidRDefault="00B41E17" w:rsidP="00B41E17">
                      <w:r>
                        <w:t>Object Orientated Programming</w:t>
                      </w:r>
                    </w:p>
                    <w:p w14:paraId="14A083CD" w14:textId="77777777" w:rsidR="00B41E17" w:rsidRDefault="00B41E17" w:rsidP="00B41E17">
                      <w:r>
                        <w:t>- Implemented</w:t>
                      </w:r>
                      <w:r w:rsidRPr="00BF1529">
                        <w:t xml:space="preserve"> and tested searching and sorting algorithms in Java</w:t>
                      </w:r>
                    </w:p>
                    <w:p w14:paraId="6CED105C" w14:textId="77777777" w:rsidR="00B41E17" w:rsidRDefault="00B41E17" w:rsidP="00B41E17"/>
                    <w:p w14:paraId="5D997ECC" w14:textId="77777777" w:rsidR="00B41E17" w:rsidRDefault="00B41E17" w:rsidP="00B41E17"/>
                  </w:txbxContent>
                </v:textbox>
              </v:shape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74982" behindDoc="0" locked="0" layoutInCell="1" allowOverlap="1" wp14:anchorId="67964CE1" wp14:editId="0C10391F">
                <wp:simplePos x="0" y="0"/>
                <wp:positionH relativeFrom="column">
                  <wp:posOffset>2600960</wp:posOffset>
                </wp:positionH>
                <wp:positionV relativeFrom="paragraph">
                  <wp:posOffset>6191250</wp:posOffset>
                </wp:positionV>
                <wp:extent cx="4420235" cy="0"/>
                <wp:effectExtent l="0" t="0" r="0" b="0"/>
                <wp:wrapNone/>
                <wp:docPr id="147342216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02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E6369" id="Straight Connector 12" o:spid="_x0000_s1026" style="position:absolute;flip:y;z-index:2517749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8pt,487.5pt" to="552.85pt,4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" strokecolor="#cff5d1" strokeweight="1.5pt">
                <v:stroke joinstyle="miter"/>
              </v:line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72934" behindDoc="0" locked="0" layoutInCell="1" allowOverlap="1" wp14:anchorId="656C0485" wp14:editId="7BF64D3C">
                <wp:simplePos x="0" y="0"/>
                <wp:positionH relativeFrom="column">
                  <wp:posOffset>2590800</wp:posOffset>
                </wp:positionH>
                <wp:positionV relativeFrom="paragraph">
                  <wp:posOffset>6193790</wp:posOffset>
                </wp:positionV>
                <wp:extent cx="4419600" cy="0"/>
                <wp:effectExtent l="0" t="0" r="0" b="0"/>
                <wp:wrapNone/>
                <wp:docPr id="27612288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22E588" id="Straight Connector 12" o:spid="_x0000_s1026" style="position:absolute;flip:y;z-index:2517729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pt,487.7pt" to="552pt,4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" strokecolor="#cff5d1" strokeweight="1.5pt">
                <v:stroke joinstyle="miter"/>
              </v:line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71910" behindDoc="0" locked="0" layoutInCell="1" allowOverlap="1" wp14:anchorId="32FDFEB8" wp14:editId="55219F80">
                <wp:simplePos x="0" y="0"/>
                <wp:positionH relativeFrom="column">
                  <wp:posOffset>2653665</wp:posOffset>
                </wp:positionH>
                <wp:positionV relativeFrom="paragraph">
                  <wp:posOffset>4551045</wp:posOffset>
                </wp:positionV>
                <wp:extent cx="431165" cy="431165"/>
                <wp:effectExtent l="0" t="0" r="6985" b="6985"/>
                <wp:wrapNone/>
                <wp:docPr id="2130616722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65" cy="431165"/>
                        </a:xfrm>
                        <a:prstGeom prst="ellipse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677102" id="Oval 10" o:spid="_x0000_s1026" style="position:absolute;margin-left:208.95pt;margin-top:358.35pt;width:33.95pt;height:33.95pt;z-index:2517719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" stroked="f" strokeweight="1pt">
                <v:fill r:id="rId29" o:title="" recolor="t" rotate="t" type="frame"/>
                <v:stroke joinstyle="miter"/>
              </v:oval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69862" behindDoc="0" locked="0" layoutInCell="1" allowOverlap="1" wp14:anchorId="05F0D65B" wp14:editId="035C2745">
                <wp:simplePos x="0" y="0"/>
                <wp:positionH relativeFrom="column">
                  <wp:posOffset>2609215</wp:posOffset>
                </wp:positionH>
                <wp:positionV relativeFrom="paragraph">
                  <wp:posOffset>2171065</wp:posOffset>
                </wp:positionV>
                <wp:extent cx="4418965" cy="4354195"/>
                <wp:effectExtent l="0" t="0" r="0" b="0"/>
                <wp:wrapNone/>
                <wp:docPr id="1027335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4354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508E7" w14:textId="77777777" w:rsidR="00B41E17" w:rsidRPr="00020BEB" w:rsidRDefault="00B41E17" w:rsidP="00B41E17">
                            <w:pPr>
                              <w:pStyle w:val="Heading1"/>
                            </w:pPr>
                            <w:r>
                              <w:t>EXperience</w:t>
                            </w:r>
                          </w:p>
                          <w:p w14:paraId="78034647" w14:textId="77777777" w:rsidR="00B41E17" w:rsidRDefault="00B41E17" w:rsidP="00B41E17">
                            <w:pPr>
                              <w:ind w:left="720"/>
                            </w:pPr>
                            <w:r>
                              <w:t xml:space="preserve">February 2022 – Present | Esplanade Bar and Restaurant </w:t>
                            </w:r>
                          </w:p>
                          <w:p w14:paraId="30AC131F" w14:textId="77777777" w:rsidR="00B41E17" w:rsidRDefault="00B41E17" w:rsidP="00B41E17">
                            <w:pPr>
                              <w:ind w:left="720"/>
                            </w:pPr>
                            <w:r w:rsidRPr="00604AB7">
                              <w:t>Bar &amp; Waiting Staff</w:t>
                            </w:r>
                          </w:p>
                          <w:p w14:paraId="54665385" w14:textId="77777777" w:rsidR="00B41E17" w:rsidRDefault="00B41E17" w:rsidP="00B41E17"/>
                          <w:p w14:paraId="749EE530" w14:textId="5CCFB103" w:rsidR="00B41E17" w:rsidRPr="0017122B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GB"/>
                              </w:rPr>
                            </w:pPr>
                            <w:r w:rsidRPr="00F76481">
                              <w:rPr>
                                <w:lang w:val="en-GB"/>
                              </w:rPr>
                              <w:t xml:space="preserve">Provide efficient customer service in a busy environment, </w:t>
                            </w:r>
                            <w:r>
                              <w:rPr>
                                <w:lang w:val="en-GB"/>
                              </w:rPr>
                              <w:t xml:space="preserve">adapting </w:t>
                            </w:r>
                            <w:r w:rsidR="00694B92">
                              <w:rPr>
                                <w:lang w:val="en-GB"/>
                              </w:rPr>
                              <w:t xml:space="preserve">to </w:t>
                            </w:r>
                            <w:r w:rsidRPr="0017122B">
                              <w:t>changing customer demands and maintaining a professional manner under pressure</w:t>
                            </w:r>
                          </w:p>
                          <w:p w14:paraId="0ECB5468" w14:textId="1C261C8C" w:rsidR="00B41E17" w:rsidRPr="007D4670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Wo</w:t>
                            </w:r>
                            <w:r w:rsidRPr="007D4670">
                              <w:rPr>
                                <w:lang w:val="en-GB"/>
                              </w:rPr>
                              <w:t>rk across both bar and floor positions</w:t>
                            </w:r>
                            <w:r>
                              <w:rPr>
                                <w:lang w:val="en-GB"/>
                              </w:rPr>
                              <w:t>, requiring s</w:t>
                            </w:r>
                            <w:r w:rsidRPr="00F76481">
                              <w:rPr>
                                <w:lang w:val="en-GB"/>
                              </w:rPr>
                              <w:t>trong communication</w:t>
                            </w:r>
                            <w:r>
                              <w:rPr>
                                <w:lang w:val="en-GB"/>
                              </w:rPr>
                              <w:t xml:space="preserve"> and </w:t>
                            </w:r>
                            <w:r w:rsidRPr="00F76481">
                              <w:rPr>
                                <w:lang w:val="en-GB"/>
                              </w:rPr>
                              <w:t>teamwork</w:t>
                            </w:r>
                            <w:r>
                              <w:rPr>
                                <w:lang w:val="en-GB"/>
                              </w:rPr>
                              <w:t xml:space="preserve"> skills to</w:t>
                            </w:r>
                            <w:r w:rsidRPr="00F76481"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7D4670">
                              <w:rPr>
                                <w:lang w:val="en-GB"/>
                              </w:rPr>
                              <w:t>collaborat</w:t>
                            </w:r>
                            <w:r>
                              <w:rPr>
                                <w:lang w:val="en-GB"/>
                              </w:rPr>
                              <w:t>e</w:t>
                            </w:r>
                            <w:r w:rsidRPr="007D4670">
                              <w:rPr>
                                <w:lang w:val="en-GB"/>
                              </w:rPr>
                              <w:t xml:space="preserve"> closely with colleagues in both teams</w:t>
                            </w:r>
                          </w:p>
                          <w:p w14:paraId="2971D7E6" w14:textId="6868EBAC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Process</w:t>
                            </w:r>
                            <w:r w:rsidRPr="00F76481">
                              <w:rPr>
                                <w:lang w:val="en-GB"/>
                              </w:rPr>
                              <w:t xml:space="preserve"> cash and card payments accurately while maintaining attention to detail during busy periods</w:t>
                            </w:r>
                          </w:p>
                          <w:p w14:paraId="0F745C4A" w14:textId="77777777" w:rsidR="00B41E17" w:rsidRDefault="00B41E17" w:rsidP="00B41E17"/>
                          <w:p w14:paraId="7E052C2A" w14:textId="77777777" w:rsidR="00B41E17" w:rsidRDefault="00B41E17" w:rsidP="00B41E17"/>
                          <w:p w14:paraId="277C4AAF" w14:textId="77777777" w:rsidR="00B41E17" w:rsidRPr="00093C12" w:rsidRDefault="00B41E17" w:rsidP="00B41E17">
                            <w:pPr>
                              <w:ind w:left="720"/>
                            </w:pPr>
                            <w:r w:rsidRPr="00093C12">
                              <w:t xml:space="preserve">June 2024 (5 </w:t>
                            </w:r>
                            <w:proofErr w:type="gramStart"/>
                            <w:r w:rsidRPr="00093C12">
                              <w:t>days)|</w:t>
                            </w:r>
                            <w:proofErr w:type="gramEnd"/>
                            <w:r w:rsidRPr="00093C12">
                              <w:t xml:space="preserve">Translink IS </w:t>
                            </w:r>
                            <w:proofErr w:type="spellStart"/>
                            <w:r w:rsidRPr="00093C12">
                              <w:t>Department|Work</w:t>
                            </w:r>
                            <w:proofErr w:type="spellEnd"/>
                            <w:r w:rsidRPr="00093C12">
                              <w:t xml:space="preserve"> Experience</w:t>
                            </w:r>
                          </w:p>
                          <w:p w14:paraId="6649E620" w14:textId="77777777" w:rsidR="00B41E17" w:rsidRDefault="00B41E17" w:rsidP="00B41E17"/>
                          <w:p w14:paraId="3C0E4F90" w14:textId="5D84A010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 xml:space="preserve">Sat in on stand-ups and a sprint review meeting, </w:t>
                            </w:r>
                            <w:r w:rsidR="00C35CA4" w:rsidRPr="00C35CA4">
                              <w:t xml:space="preserve">gaining practical insight into Agile software development </w:t>
                            </w:r>
                            <w:proofErr w:type="gramStart"/>
                            <w:r w:rsidR="00C35CA4" w:rsidRPr="00C35CA4">
                              <w:t>workflows</w:t>
                            </w:r>
                            <w:proofErr w:type="gramEnd"/>
                          </w:p>
                          <w:p w14:paraId="0C0F1D69" w14:textId="77777777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 xml:space="preserve">Upgraded and configured hardware components of desktop </w:t>
                            </w:r>
                            <w:proofErr w:type="gramStart"/>
                            <w:r>
                              <w:t>systems</w:t>
                            </w:r>
                            <w:proofErr w:type="gramEnd"/>
                          </w:p>
                          <w:p w14:paraId="6E87B0F6" w14:textId="7F086B65" w:rsidR="00B41E17" w:rsidRPr="00C35CA4" w:rsidRDefault="00C35CA4" w:rsidP="00C35CA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18"/>
                                <w:szCs w:val="22"/>
                              </w:rPr>
                            </w:pPr>
                            <w:r w:rsidRPr="00C35CA4">
                              <w:t>Assisted with IT support tickets for on-site and remote devices, helping diagnose and resolve technical issues.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0D65B" id="_x0000_s1052" type="#_x0000_t202" style="position:absolute;margin-left:205.45pt;margin-top:170.95pt;width:347.95pt;height:342.85pt;z-index:251769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" filled="f" stroked="f">
                <v:textbox>
                  <w:txbxContent>
                    <w:p w14:paraId="2E1508E7" w14:textId="77777777" w:rsidR="00B41E17" w:rsidRPr="00020BEB" w:rsidRDefault="00B41E17" w:rsidP="00B41E17">
                      <w:pPr>
                        <w:pStyle w:val="Heading1"/>
                      </w:pPr>
                      <w:r>
                        <w:t>EXperience</w:t>
                      </w:r>
                    </w:p>
                    <w:p w14:paraId="78034647" w14:textId="77777777" w:rsidR="00B41E17" w:rsidRDefault="00B41E17" w:rsidP="00B41E17">
                      <w:pPr>
                        <w:ind w:left="720"/>
                      </w:pPr>
                      <w:r>
                        <w:t xml:space="preserve">February 2022 – Present | Esplanade Bar and Restaurant </w:t>
                      </w:r>
                    </w:p>
                    <w:p w14:paraId="30AC131F" w14:textId="77777777" w:rsidR="00B41E17" w:rsidRDefault="00B41E17" w:rsidP="00B41E17">
                      <w:pPr>
                        <w:ind w:left="720"/>
                      </w:pPr>
                      <w:r w:rsidRPr="00604AB7">
                        <w:t>Bar &amp; Waiting Staff</w:t>
                      </w:r>
                    </w:p>
                    <w:p w14:paraId="54665385" w14:textId="77777777" w:rsidR="00B41E17" w:rsidRDefault="00B41E17" w:rsidP="00B41E17"/>
                    <w:p w14:paraId="749EE530" w14:textId="5CCFB103" w:rsidR="00B41E17" w:rsidRPr="0017122B" w:rsidRDefault="00B41E17" w:rsidP="00B41E1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GB"/>
                        </w:rPr>
                      </w:pPr>
                      <w:r w:rsidRPr="00F76481">
                        <w:rPr>
                          <w:lang w:val="en-GB"/>
                        </w:rPr>
                        <w:t xml:space="preserve">Provide efficient customer service in a busy environment, </w:t>
                      </w:r>
                      <w:r>
                        <w:rPr>
                          <w:lang w:val="en-GB"/>
                        </w:rPr>
                        <w:t xml:space="preserve">adapting </w:t>
                      </w:r>
                      <w:r w:rsidR="00694B92">
                        <w:rPr>
                          <w:lang w:val="en-GB"/>
                        </w:rPr>
                        <w:t xml:space="preserve">to </w:t>
                      </w:r>
                      <w:r w:rsidRPr="0017122B">
                        <w:t>changing customer demands and maintaining a professional manner under pressure</w:t>
                      </w:r>
                    </w:p>
                    <w:p w14:paraId="0ECB5468" w14:textId="1C261C8C" w:rsidR="00B41E17" w:rsidRPr="007D4670" w:rsidRDefault="00B41E17" w:rsidP="00B41E1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Wo</w:t>
                      </w:r>
                      <w:r w:rsidRPr="007D4670">
                        <w:rPr>
                          <w:lang w:val="en-GB"/>
                        </w:rPr>
                        <w:t>rk across both bar and floor positions</w:t>
                      </w:r>
                      <w:r>
                        <w:rPr>
                          <w:lang w:val="en-GB"/>
                        </w:rPr>
                        <w:t>, requiring s</w:t>
                      </w:r>
                      <w:r w:rsidRPr="00F76481">
                        <w:rPr>
                          <w:lang w:val="en-GB"/>
                        </w:rPr>
                        <w:t>trong communication</w:t>
                      </w:r>
                      <w:r>
                        <w:rPr>
                          <w:lang w:val="en-GB"/>
                        </w:rPr>
                        <w:t xml:space="preserve"> and </w:t>
                      </w:r>
                      <w:r w:rsidRPr="00F76481">
                        <w:rPr>
                          <w:lang w:val="en-GB"/>
                        </w:rPr>
                        <w:t>teamwork</w:t>
                      </w:r>
                      <w:r>
                        <w:rPr>
                          <w:lang w:val="en-GB"/>
                        </w:rPr>
                        <w:t xml:space="preserve"> skills to</w:t>
                      </w:r>
                      <w:r w:rsidRPr="00F76481">
                        <w:rPr>
                          <w:lang w:val="en-GB"/>
                        </w:rPr>
                        <w:t xml:space="preserve"> </w:t>
                      </w:r>
                      <w:r w:rsidRPr="007D4670">
                        <w:rPr>
                          <w:lang w:val="en-GB"/>
                        </w:rPr>
                        <w:t>collaborat</w:t>
                      </w:r>
                      <w:r>
                        <w:rPr>
                          <w:lang w:val="en-GB"/>
                        </w:rPr>
                        <w:t>e</w:t>
                      </w:r>
                      <w:r w:rsidRPr="007D4670">
                        <w:rPr>
                          <w:lang w:val="en-GB"/>
                        </w:rPr>
                        <w:t xml:space="preserve"> closely with colleagues in both teams</w:t>
                      </w:r>
                    </w:p>
                    <w:p w14:paraId="2971D7E6" w14:textId="6868EBAC" w:rsidR="00B41E17" w:rsidRDefault="00B41E17" w:rsidP="00B41E1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Process</w:t>
                      </w:r>
                      <w:r w:rsidRPr="00F76481">
                        <w:rPr>
                          <w:lang w:val="en-GB"/>
                        </w:rPr>
                        <w:t xml:space="preserve"> cash and card payments accurately while maintaining attention to detail during busy periods</w:t>
                      </w:r>
                    </w:p>
                    <w:p w14:paraId="0F745C4A" w14:textId="77777777" w:rsidR="00B41E17" w:rsidRDefault="00B41E17" w:rsidP="00B41E17"/>
                    <w:p w14:paraId="7E052C2A" w14:textId="77777777" w:rsidR="00B41E17" w:rsidRDefault="00B41E17" w:rsidP="00B41E17"/>
                    <w:p w14:paraId="277C4AAF" w14:textId="77777777" w:rsidR="00B41E17" w:rsidRPr="00093C12" w:rsidRDefault="00B41E17" w:rsidP="00B41E17">
                      <w:pPr>
                        <w:ind w:left="720"/>
                      </w:pPr>
                      <w:r w:rsidRPr="00093C12">
                        <w:t xml:space="preserve">June 2024 (5 </w:t>
                      </w:r>
                      <w:proofErr w:type="gramStart"/>
                      <w:r w:rsidRPr="00093C12">
                        <w:t>days)|</w:t>
                      </w:r>
                      <w:proofErr w:type="gramEnd"/>
                      <w:r w:rsidRPr="00093C12">
                        <w:t xml:space="preserve">Translink IS </w:t>
                      </w:r>
                      <w:proofErr w:type="spellStart"/>
                      <w:r w:rsidRPr="00093C12">
                        <w:t>Department|Work</w:t>
                      </w:r>
                      <w:proofErr w:type="spellEnd"/>
                      <w:r w:rsidRPr="00093C12">
                        <w:t xml:space="preserve"> Experience</w:t>
                      </w:r>
                    </w:p>
                    <w:p w14:paraId="6649E620" w14:textId="77777777" w:rsidR="00B41E17" w:rsidRDefault="00B41E17" w:rsidP="00B41E17"/>
                    <w:p w14:paraId="3C0E4F90" w14:textId="5D84A010" w:rsidR="00B41E17" w:rsidRDefault="00B41E17" w:rsidP="00B41E17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>
                        <w:t xml:space="preserve">Sat in on stand-ups and a sprint review meeting, </w:t>
                      </w:r>
                      <w:r w:rsidR="00C35CA4" w:rsidRPr="00C35CA4">
                        <w:t xml:space="preserve">gaining practical insight into Agile software development </w:t>
                      </w:r>
                      <w:proofErr w:type="gramStart"/>
                      <w:r w:rsidR="00C35CA4" w:rsidRPr="00C35CA4">
                        <w:t>workflows</w:t>
                      </w:r>
                      <w:proofErr w:type="gramEnd"/>
                    </w:p>
                    <w:p w14:paraId="0C0F1D69" w14:textId="77777777" w:rsidR="00B41E17" w:rsidRDefault="00B41E17" w:rsidP="00B41E17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>
                        <w:t xml:space="preserve">Upgraded and configured hardware components of desktop </w:t>
                      </w:r>
                      <w:proofErr w:type="gramStart"/>
                      <w:r>
                        <w:t>systems</w:t>
                      </w:r>
                      <w:proofErr w:type="gramEnd"/>
                    </w:p>
                    <w:p w14:paraId="6E87B0F6" w14:textId="7F086B65" w:rsidR="00B41E17" w:rsidRPr="00C35CA4" w:rsidRDefault="00C35CA4" w:rsidP="00C35CA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18"/>
                          <w:szCs w:val="22"/>
                        </w:rPr>
                      </w:pPr>
                      <w:r w:rsidRPr="00C35CA4">
                        <w:t>Assisted with IT support tickets for on-site and remote devices, helping diagnose and resolve technical issues.</w:t>
                      </w:r>
                    </w:p>
                  </w:txbxContent>
                </v:textbox>
              </v:shape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70886" behindDoc="0" locked="0" layoutInCell="1" allowOverlap="1" wp14:anchorId="015B3D1D" wp14:editId="24443A1C">
                <wp:simplePos x="0" y="0"/>
                <wp:positionH relativeFrom="column">
                  <wp:posOffset>2657475</wp:posOffset>
                </wp:positionH>
                <wp:positionV relativeFrom="paragraph">
                  <wp:posOffset>2433955</wp:posOffset>
                </wp:positionV>
                <wp:extent cx="431165" cy="431165"/>
                <wp:effectExtent l="0" t="0" r="6985" b="6985"/>
                <wp:wrapNone/>
                <wp:docPr id="10445892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65" cy="431165"/>
                        </a:xfrm>
                        <a:prstGeom prst="ellipse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C082DE" id="Oval 10" o:spid="_x0000_s1026" style="position:absolute;margin-left:209.25pt;margin-top:191.65pt;width:33.95pt;height:33.95pt;z-index:251770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" stroked="f" strokeweight="1pt">
                <v:fill r:id="rId30" o:title="" recolor="t" rotate="t" type="frame"/>
                <v:stroke joinstyle="miter"/>
              </v:oval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78054" behindDoc="0" locked="0" layoutInCell="1" allowOverlap="1" wp14:anchorId="6875FCF7" wp14:editId="11768F4D">
                <wp:simplePos x="0" y="0"/>
                <wp:positionH relativeFrom="column">
                  <wp:posOffset>2590800</wp:posOffset>
                </wp:positionH>
                <wp:positionV relativeFrom="paragraph">
                  <wp:posOffset>2040255</wp:posOffset>
                </wp:positionV>
                <wp:extent cx="4419600" cy="0"/>
                <wp:effectExtent l="0" t="0" r="0" b="0"/>
                <wp:wrapNone/>
                <wp:docPr id="206659838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FF5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3A128" id="Straight Connector 12" o:spid="_x0000_s1026" style="position:absolute;flip:y;z-index:2517780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pt,160.65pt" to="552pt,1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" strokecolor="#cff5d1" strokeweight="1.5pt">
                <v:stroke joinstyle="miter"/>
              </v:line>
            </w:pict>
          </mc:Fallback>
        </mc:AlternateContent>
      </w:r>
      <w:r w:rsidR="00B41E17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79078" behindDoc="1" locked="0" layoutInCell="1" allowOverlap="1" wp14:anchorId="0C6426A3" wp14:editId="792AEE63">
                <wp:simplePos x="0" y="0"/>
                <wp:positionH relativeFrom="column">
                  <wp:posOffset>2657475</wp:posOffset>
                </wp:positionH>
                <wp:positionV relativeFrom="paragraph">
                  <wp:posOffset>-133350</wp:posOffset>
                </wp:positionV>
                <wp:extent cx="4418965" cy="2152650"/>
                <wp:effectExtent l="0" t="0" r="0" b="0"/>
                <wp:wrapNone/>
                <wp:docPr id="887506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2152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B003D" w14:textId="77777777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5262DC">
                              <w:t xml:space="preserve">Level </w:t>
                            </w:r>
                            <w:r>
                              <w:t>1 Object Orientated Programming Project</w:t>
                            </w:r>
                          </w:p>
                          <w:p w14:paraId="43FF411D" w14:textId="12C1B9F7" w:rsidR="00B41E17" w:rsidRDefault="00283482" w:rsidP="0028348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</w:pPr>
                            <w:r w:rsidRPr="00283482">
                              <w:t xml:space="preserve">Developed an object-oriented Java image management application supporting image storage, </w:t>
                            </w:r>
                            <w:proofErr w:type="gramStart"/>
                            <w:r w:rsidRPr="00283482">
                              <w:t>retrieval</w:t>
                            </w:r>
                            <w:proofErr w:type="gramEnd"/>
                            <w:r w:rsidRPr="00283482">
                              <w:t xml:space="preserve"> and sorting within </w:t>
                            </w:r>
                            <w:proofErr w:type="gramStart"/>
                            <w:r w:rsidRPr="00283482">
                              <w:t>albums</w:t>
                            </w:r>
                            <w:proofErr w:type="gramEnd"/>
                          </w:p>
                          <w:p w14:paraId="3271C8EE" w14:textId="77777777" w:rsidR="00B41E17" w:rsidRPr="002C232F" w:rsidRDefault="00B41E17" w:rsidP="00B41E17">
                            <w:pPr>
                              <w:pStyle w:val="Heading1"/>
                              <w:numPr>
                                <w:ilvl w:val="0"/>
                                <w:numId w:val="13"/>
                              </w:numPr>
                              <w:rPr>
                                <w:b w:val="0"/>
                                <w:bCs w:val="0"/>
                              </w:rPr>
                            </w:pPr>
                            <w:r w:rsidRPr="002C232F">
                              <w:rPr>
                                <w:b w:val="0"/>
                                <w:bCs w:val="0"/>
                                <w:caps w:val="0"/>
                              </w:rPr>
                              <w:t xml:space="preserve">A </w:t>
                            </w:r>
                            <w:r>
                              <w:rPr>
                                <w:b w:val="0"/>
                                <w:bCs w:val="0"/>
                                <w:caps w:val="0"/>
                              </w:rPr>
                              <w:t>L</w:t>
                            </w:r>
                            <w:r w:rsidRPr="002C232F">
                              <w:rPr>
                                <w:b w:val="0"/>
                                <w:bCs w:val="0"/>
                                <w:caps w:val="0"/>
                              </w:rPr>
                              <w:t xml:space="preserve">evel </w:t>
                            </w:r>
                            <w:r>
                              <w:rPr>
                                <w:b w:val="0"/>
                                <w:bCs w:val="0"/>
                                <w:caps w:val="0"/>
                              </w:rPr>
                              <w:t>P</w:t>
                            </w:r>
                            <w:r w:rsidRPr="002C232F">
                              <w:rPr>
                                <w:b w:val="0"/>
                                <w:bCs w:val="0"/>
                                <w:caps w:val="0"/>
                              </w:rPr>
                              <w:t>roject</w:t>
                            </w:r>
                          </w:p>
                          <w:p w14:paraId="523632AB" w14:textId="6E0F3F5F" w:rsidR="00B41E17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136671">
                              <w:t xml:space="preserve">Developed a vector-based </w:t>
                            </w:r>
                            <w:r>
                              <w:t xml:space="preserve">music </w:t>
                            </w:r>
                            <w:r w:rsidRPr="00136671">
                              <w:t xml:space="preserve">recommendation </w:t>
                            </w:r>
                            <w:r>
                              <w:t>application</w:t>
                            </w:r>
                            <w:r w:rsidRPr="00136671">
                              <w:t xml:space="preserve"> using cosine similarity</w:t>
                            </w:r>
                            <w:r>
                              <w:t>, Visual Basic and SQL</w:t>
                            </w:r>
                            <w:r w:rsidRPr="00136671">
                              <w:t xml:space="preserve"> to compare user preference profiles and generate </w:t>
                            </w:r>
                            <w:proofErr w:type="spellStart"/>
                            <w:r>
                              <w:t>personalised</w:t>
                            </w:r>
                            <w:proofErr w:type="spellEnd"/>
                            <w:r>
                              <w:t xml:space="preserve"> song </w:t>
                            </w:r>
                            <w:proofErr w:type="gramStart"/>
                            <w:r w:rsidRPr="00136671">
                              <w:t>recommendation</w:t>
                            </w:r>
                            <w:r>
                              <w:t>s</w:t>
                            </w:r>
                            <w:proofErr w:type="gramEnd"/>
                          </w:p>
                          <w:p w14:paraId="0442ACA8" w14:textId="77777777" w:rsidR="00B41E17" w:rsidRPr="00136671" w:rsidRDefault="00B41E17" w:rsidP="00B41E1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 xml:space="preserve">Completed project documentation including creating full set of requirements, testing and evaluating the </w:t>
                            </w:r>
                            <w:proofErr w:type="gramStart"/>
                            <w:r>
                              <w:t>project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426A3" id="_x0000_s1053" type="#_x0000_t202" style="position:absolute;margin-left:209.25pt;margin-top:-10.5pt;width:347.95pt;height:169.5pt;z-index:-2515374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" filled="f" stroked="f">
                <v:textbox>
                  <w:txbxContent>
                    <w:p w14:paraId="23FB003D" w14:textId="77777777" w:rsidR="00B41E17" w:rsidRDefault="00B41E17" w:rsidP="00B41E17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5262DC">
                        <w:t xml:space="preserve">Level </w:t>
                      </w:r>
                      <w:r>
                        <w:t>1 Object Orientated Programming Project</w:t>
                      </w:r>
                    </w:p>
                    <w:p w14:paraId="43FF411D" w14:textId="12C1B9F7" w:rsidR="00B41E17" w:rsidRDefault="00283482" w:rsidP="00283482">
                      <w:pPr>
                        <w:pStyle w:val="ListParagraph"/>
                        <w:numPr>
                          <w:ilvl w:val="0"/>
                          <w:numId w:val="22"/>
                        </w:numPr>
                      </w:pPr>
                      <w:r w:rsidRPr="00283482">
                        <w:t xml:space="preserve">Developed an object-oriented Java image management application supporting image storage, </w:t>
                      </w:r>
                      <w:proofErr w:type="gramStart"/>
                      <w:r w:rsidRPr="00283482">
                        <w:t>retrieval</w:t>
                      </w:r>
                      <w:proofErr w:type="gramEnd"/>
                      <w:r w:rsidRPr="00283482">
                        <w:t xml:space="preserve"> and sorting within </w:t>
                      </w:r>
                      <w:proofErr w:type="gramStart"/>
                      <w:r w:rsidRPr="00283482">
                        <w:t>albums</w:t>
                      </w:r>
                      <w:proofErr w:type="gramEnd"/>
                    </w:p>
                    <w:p w14:paraId="3271C8EE" w14:textId="77777777" w:rsidR="00B41E17" w:rsidRPr="002C232F" w:rsidRDefault="00B41E17" w:rsidP="00B41E17">
                      <w:pPr>
                        <w:pStyle w:val="Heading1"/>
                        <w:numPr>
                          <w:ilvl w:val="0"/>
                          <w:numId w:val="13"/>
                        </w:numPr>
                        <w:rPr>
                          <w:b w:val="0"/>
                          <w:bCs w:val="0"/>
                        </w:rPr>
                      </w:pPr>
                      <w:r w:rsidRPr="002C232F">
                        <w:rPr>
                          <w:b w:val="0"/>
                          <w:bCs w:val="0"/>
                          <w:caps w:val="0"/>
                        </w:rPr>
                        <w:t xml:space="preserve">A </w:t>
                      </w:r>
                      <w:r>
                        <w:rPr>
                          <w:b w:val="0"/>
                          <w:bCs w:val="0"/>
                          <w:caps w:val="0"/>
                        </w:rPr>
                        <w:t>L</w:t>
                      </w:r>
                      <w:r w:rsidRPr="002C232F">
                        <w:rPr>
                          <w:b w:val="0"/>
                          <w:bCs w:val="0"/>
                          <w:caps w:val="0"/>
                        </w:rPr>
                        <w:t xml:space="preserve">evel </w:t>
                      </w:r>
                      <w:r>
                        <w:rPr>
                          <w:b w:val="0"/>
                          <w:bCs w:val="0"/>
                          <w:caps w:val="0"/>
                        </w:rPr>
                        <w:t>P</w:t>
                      </w:r>
                      <w:r w:rsidRPr="002C232F">
                        <w:rPr>
                          <w:b w:val="0"/>
                          <w:bCs w:val="0"/>
                          <w:caps w:val="0"/>
                        </w:rPr>
                        <w:t>roject</w:t>
                      </w:r>
                    </w:p>
                    <w:p w14:paraId="523632AB" w14:textId="6E0F3F5F" w:rsidR="00B41E17" w:rsidRDefault="00B41E17" w:rsidP="00B41E17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136671">
                        <w:t xml:space="preserve">Developed a vector-based </w:t>
                      </w:r>
                      <w:r>
                        <w:t xml:space="preserve">music </w:t>
                      </w:r>
                      <w:r w:rsidRPr="00136671">
                        <w:t xml:space="preserve">recommendation </w:t>
                      </w:r>
                      <w:r>
                        <w:t>application</w:t>
                      </w:r>
                      <w:r w:rsidRPr="00136671">
                        <w:t xml:space="preserve"> using cosine similarity</w:t>
                      </w:r>
                      <w:r>
                        <w:t>, Visual Basic and SQL</w:t>
                      </w:r>
                      <w:r w:rsidRPr="00136671">
                        <w:t xml:space="preserve"> to compare user preference profiles and generate </w:t>
                      </w:r>
                      <w:proofErr w:type="spellStart"/>
                      <w:r>
                        <w:t>personalised</w:t>
                      </w:r>
                      <w:proofErr w:type="spellEnd"/>
                      <w:r>
                        <w:t xml:space="preserve"> song </w:t>
                      </w:r>
                      <w:proofErr w:type="gramStart"/>
                      <w:r w:rsidRPr="00136671">
                        <w:t>recommendation</w:t>
                      </w:r>
                      <w:r>
                        <w:t>s</w:t>
                      </w:r>
                      <w:proofErr w:type="gramEnd"/>
                    </w:p>
                    <w:p w14:paraId="0442ACA8" w14:textId="77777777" w:rsidR="00B41E17" w:rsidRPr="00136671" w:rsidRDefault="00B41E17" w:rsidP="00B41E17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 xml:space="preserve">Completed project documentation including creating full set of requirements, testing and evaluating the </w:t>
                      </w:r>
                      <w:proofErr w:type="gramStart"/>
                      <w:r>
                        <w:t>project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41E17"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7814" behindDoc="1" locked="1" layoutInCell="1" allowOverlap="1" wp14:anchorId="7F084E7D" wp14:editId="7CB7FB6E">
                <wp:simplePos x="0" y="0"/>
                <wp:positionH relativeFrom="page">
                  <wp:posOffset>3175</wp:posOffset>
                </wp:positionH>
                <wp:positionV relativeFrom="paragraph">
                  <wp:posOffset>-567690</wp:posOffset>
                </wp:positionV>
                <wp:extent cx="2816225" cy="10195560"/>
                <wp:effectExtent l="0" t="0" r="22225" b="15240"/>
                <wp:wrapNone/>
                <wp:docPr id="677540683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10195560"/>
                        </a:xfrm>
                        <a:prstGeom prst="rect">
                          <a:avLst/>
                        </a:prstGeom>
                        <a:solidFill>
                          <a:srgbClr val="CFF5D1"/>
                        </a:solidFill>
                        <a:ln>
                          <a:solidFill>
                            <a:srgbClr val="CFF5D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F1A87E" id="Rectangle 1" o:spid="_x0000_s1026" alt="&quot;&quot;" style="position:absolute;margin-left:.25pt;margin-top:-44.7pt;width:221.75pt;height:802.8pt;z-index:-25154866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" fillcolor="#cff5d1" strokecolor="#cff5d1" strokeweight="1pt">
                <w10:wrap anchorx="page"/>
                <w10:anchorlock/>
              </v:rect>
            </w:pict>
          </mc:Fallback>
        </mc:AlternateContent>
      </w:r>
    </w:p>
    <w:sectPr w:rsidR="00B41E17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EB5B2" w14:textId="77777777" w:rsidR="00AD3BBB" w:rsidRDefault="00AD3BBB" w:rsidP="00AA35A8">
      <w:pPr>
        <w:spacing w:line="240" w:lineRule="auto"/>
      </w:pPr>
      <w:r>
        <w:separator/>
      </w:r>
    </w:p>
  </w:endnote>
  <w:endnote w:type="continuationSeparator" w:id="0">
    <w:p w14:paraId="5FE53A20" w14:textId="77777777" w:rsidR="00AD3BBB" w:rsidRDefault="00AD3BBB" w:rsidP="00AA35A8">
      <w:pPr>
        <w:spacing w:line="240" w:lineRule="auto"/>
      </w:pPr>
      <w:r>
        <w:continuationSeparator/>
      </w:r>
    </w:p>
  </w:endnote>
  <w:endnote w:type="continuationNotice" w:id="1">
    <w:p w14:paraId="5EF41DD2" w14:textId="77777777" w:rsidR="00AD3BBB" w:rsidRDefault="00AD3BB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2867" w14:textId="77777777" w:rsidR="00AD3BBB" w:rsidRDefault="00AD3BBB" w:rsidP="00AA35A8">
      <w:pPr>
        <w:spacing w:line="240" w:lineRule="auto"/>
      </w:pPr>
      <w:r>
        <w:separator/>
      </w:r>
    </w:p>
  </w:footnote>
  <w:footnote w:type="continuationSeparator" w:id="0">
    <w:p w14:paraId="4ACAC4D9" w14:textId="77777777" w:rsidR="00AD3BBB" w:rsidRDefault="00AD3BBB" w:rsidP="00AA35A8">
      <w:pPr>
        <w:spacing w:line="240" w:lineRule="auto"/>
      </w:pPr>
      <w:r>
        <w:continuationSeparator/>
      </w:r>
    </w:p>
  </w:footnote>
  <w:footnote w:type="continuationNotice" w:id="1">
    <w:p w14:paraId="5D6C8E71" w14:textId="77777777" w:rsidR="00AD3BBB" w:rsidRDefault="00AD3BB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3.45pt;height:13.4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08B0A07"/>
    <w:multiLevelType w:val="hybridMultilevel"/>
    <w:tmpl w:val="CBECC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D0B84"/>
    <w:multiLevelType w:val="hybridMultilevel"/>
    <w:tmpl w:val="5C48C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707F2"/>
    <w:multiLevelType w:val="hybridMultilevel"/>
    <w:tmpl w:val="7E46B6F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F14A3A"/>
    <w:multiLevelType w:val="hybridMultilevel"/>
    <w:tmpl w:val="211C856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B32BD1"/>
    <w:multiLevelType w:val="hybridMultilevel"/>
    <w:tmpl w:val="70BA215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0116B"/>
    <w:multiLevelType w:val="hybridMultilevel"/>
    <w:tmpl w:val="DDC09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8327F"/>
    <w:multiLevelType w:val="hybridMultilevel"/>
    <w:tmpl w:val="A2DA356E"/>
    <w:lvl w:ilvl="0" w:tplc="94B6B35E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B4FDF"/>
    <w:multiLevelType w:val="hybridMultilevel"/>
    <w:tmpl w:val="AE3A5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791D5B"/>
    <w:multiLevelType w:val="hybridMultilevel"/>
    <w:tmpl w:val="6524A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964A3"/>
    <w:multiLevelType w:val="hybridMultilevel"/>
    <w:tmpl w:val="26306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0D1546"/>
    <w:multiLevelType w:val="hybridMultilevel"/>
    <w:tmpl w:val="019C1C5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01D98"/>
    <w:multiLevelType w:val="hybridMultilevel"/>
    <w:tmpl w:val="EDC41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F643D6"/>
    <w:multiLevelType w:val="hybridMultilevel"/>
    <w:tmpl w:val="4468B79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D5566B"/>
    <w:multiLevelType w:val="hybridMultilevel"/>
    <w:tmpl w:val="9F88C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3"/>
  </w:num>
  <w:num w:numId="2" w16cid:durableId="1806507031">
    <w:abstractNumId w:val="20"/>
  </w:num>
  <w:num w:numId="3" w16cid:durableId="1774394388">
    <w:abstractNumId w:val="8"/>
  </w:num>
  <w:num w:numId="4" w16cid:durableId="2058429382">
    <w:abstractNumId w:val="11"/>
  </w:num>
  <w:num w:numId="5" w16cid:durableId="537013467">
    <w:abstractNumId w:val="7"/>
  </w:num>
  <w:num w:numId="6" w16cid:durableId="1832286735">
    <w:abstractNumId w:val="14"/>
  </w:num>
  <w:num w:numId="7" w16cid:durableId="909921174">
    <w:abstractNumId w:val="1"/>
  </w:num>
  <w:num w:numId="8" w16cid:durableId="1533300515">
    <w:abstractNumId w:val="17"/>
  </w:num>
  <w:num w:numId="9" w16cid:durableId="2055882774">
    <w:abstractNumId w:val="9"/>
  </w:num>
  <w:num w:numId="10" w16cid:durableId="1722367606">
    <w:abstractNumId w:val="18"/>
  </w:num>
  <w:num w:numId="11" w16cid:durableId="1908148534">
    <w:abstractNumId w:val="6"/>
  </w:num>
  <w:num w:numId="12" w16cid:durableId="942614090">
    <w:abstractNumId w:val="5"/>
  </w:num>
  <w:num w:numId="13" w16cid:durableId="152262281">
    <w:abstractNumId w:val="4"/>
  </w:num>
  <w:num w:numId="14" w16cid:durableId="423768603">
    <w:abstractNumId w:val="16"/>
  </w:num>
  <w:num w:numId="15" w16cid:durableId="1587836354">
    <w:abstractNumId w:val="19"/>
  </w:num>
  <w:num w:numId="16" w16cid:durableId="1026641117">
    <w:abstractNumId w:val="21"/>
  </w:num>
  <w:num w:numId="17" w16cid:durableId="1350637704">
    <w:abstractNumId w:val="15"/>
  </w:num>
  <w:num w:numId="18" w16cid:durableId="954096797">
    <w:abstractNumId w:val="13"/>
  </w:num>
  <w:num w:numId="19" w16cid:durableId="1343507013">
    <w:abstractNumId w:val="2"/>
  </w:num>
  <w:num w:numId="20" w16cid:durableId="1501652235">
    <w:abstractNumId w:val="12"/>
  </w:num>
  <w:num w:numId="21" w16cid:durableId="1964114675">
    <w:abstractNumId w:val="10"/>
  </w:num>
  <w:num w:numId="22" w16cid:durableId="99772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2D"/>
    <w:rsid w:val="0000752A"/>
    <w:rsid w:val="000108D2"/>
    <w:rsid w:val="00016465"/>
    <w:rsid w:val="000176BD"/>
    <w:rsid w:val="00020833"/>
    <w:rsid w:val="00020BEB"/>
    <w:rsid w:val="00033263"/>
    <w:rsid w:val="000334C1"/>
    <w:rsid w:val="00050A59"/>
    <w:rsid w:val="000613DE"/>
    <w:rsid w:val="00072073"/>
    <w:rsid w:val="000809A0"/>
    <w:rsid w:val="000873F6"/>
    <w:rsid w:val="00093C12"/>
    <w:rsid w:val="000968D6"/>
    <w:rsid w:val="000A012D"/>
    <w:rsid w:val="000B286F"/>
    <w:rsid w:val="000D134B"/>
    <w:rsid w:val="0010041D"/>
    <w:rsid w:val="00104CF2"/>
    <w:rsid w:val="001052AA"/>
    <w:rsid w:val="00121919"/>
    <w:rsid w:val="00124ED6"/>
    <w:rsid w:val="00136671"/>
    <w:rsid w:val="00157511"/>
    <w:rsid w:val="00162200"/>
    <w:rsid w:val="00167789"/>
    <w:rsid w:val="0017122B"/>
    <w:rsid w:val="00194704"/>
    <w:rsid w:val="001B160B"/>
    <w:rsid w:val="001E267E"/>
    <w:rsid w:val="001F1A9A"/>
    <w:rsid w:val="00203213"/>
    <w:rsid w:val="002236D5"/>
    <w:rsid w:val="0023757B"/>
    <w:rsid w:val="00243756"/>
    <w:rsid w:val="00253CBD"/>
    <w:rsid w:val="0027193E"/>
    <w:rsid w:val="00283482"/>
    <w:rsid w:val="002A7891"/>
    <w:rsid w:val="002C15D9"/>
    <w:rsid w:val="002C232F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A3934"/>
    <w:rsid w:val="003B351B"/>
    <w:rsid w:val="003B4AEF"/>
    <w:rsid w:val="003B7F92"/>
    <w:rsid w:val="003F1D3E"/>
    <w:rsid w:val="0041245C"/>
    <w:rsid w:val="00413BF1"/>
    <w:rsid w:val="00415CF3"/>
    <w:rsid w:val="00422697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86AC0"/>
    <w:rsid w:val="004936B2"/>
    <w:rsid w:val="004A28EA"/>
    <w:rsid w:val="004B381A"/>
    <w:rsid w:val="004D5532"/>
    <w:rsid w:val="00500453"/>
    <w:rsid w:val="005138CD"/>
    <w:rsid w:val="00524297"/>
    <w:rsid w:val="005262DC"/>
    <w:rsid w:val="005273AD"/>
    <w:rsid w:val="00537559"/>
    <w:rsid w:val="00552CAA"/>
    <w:rsid w:val="00572E23"/>
    <w:rsid w:val="00580FD9"/>
    <w:rsid w:val="00583F2A"/>
    <w:rsid w:val="00592DAC"/>
    <w:rsid w:val="005970EE"/>
    <w:rsid w:val="005C70CA"/>
    <w:rsid w:val="005E70A4"/>
    <w:rsid w:val="00604AB7"/>
    <w:rsid w:val="00607A35"/>
    <w:rsid w:val="00611671"/>
    <w:rsid w:val="00626B3C"/>
    <w:rsid w:val="00660FBB"/>
    <w:rsid w:val="00661692"/>
    <w:rsid w:val="006732CB"/>
    <w:rsid w:val="006926EF"/>
    <w:rsid w:val="00694B92"/>
    <w:rsid w:val="0069541B"/>
    <w:rsid w:val="006A1E18"/>
    <w:rsid w:val="006A37C0"/>
    <w:rsid w:val="006C2373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4670"/>
    <w:rsid w:val="007D7F15"/>
    <w:rsid w:val="007E3DA2"/>
    <w:rsid w:val="007E5EAB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95249"/>
    <w:rsid w:val="008A171A"/>
    <w:rsid w:val="008B1E01"/>
    <w:rsid w:val="008C6FDE"/>
    <w:rsid w:val="008C7F45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81729"/>
    <w:rsid w:val="009B04D3"/>
    <w:rsid w:val="009B4B3C"/>
    <w:rsid w:val="009B55A3"/>
    <w:rsid w:val="009D646A"/>
    <w:rsid w:val="00A278BE"/>
    <w:rsid w:val="00A633B0"/>
    <w:rsid w:val="00A82BE7"/>
    <w:rsid w:val="00A90A97"/>
    <w:rsid w:val="00AA1166"/>
    <w:rsid w:val="00AA35A8"/>
    <w:rsid w:val="00AA591D"/>
    <w:rsid w:val="00AB0853"/>
    <w:rsid w:val="00AC0A9D"/>
    <w:rsid w:val="00AD3BBB"/>
    <w:rsid w:val="00AD590F"/>
    <w:rsid w:val="00AE1701"/>
    <w:rsid w:val="00AE562D"/>
    <w:rsid w:val="00AF2440"/>
    <w:rsid w:val="00B017E5"/>
    <w:rsid w:val="00B03459"/>
    <w:rsid w:val="00B04123"/>
    <w:rsid w:val="00B06922"/>
    <w:rsid w:val="00B20F64"/>
    <w:rsid w:val="00B237B8"/>
    <w:rsid w:val="00B30B74"/>
    <w:rsid w:val="00B41E17"/>
    <w:rsid w:val="00B42685"/>
    <w:rsid w:val="00B51639"/>
    <w:rsid w:val="00B64F9B"/>
    <w:rsid w:val="00B65B45"/>
    <w:rsid w:val="00B75292"/>
    <w:rsid w:val="00B7757B"/>
    <w:rsid w:val="00B8453F"/>
    <w:rsid w:val="00B85473"/>
    <w:rsid w:val="00B86C53"/>
    <w:rsid w:val="00BE446F"/>
    <w:rsid w:val="00BE5968"/>
    <w:rsid w:val="00BF1529"/>
    <w:rsid w:val="00BF3DBB"/>
    <w:rsid w:val="00C0565B"/>
    <w:rsid w:val="00C163A1"/>
    <w:rsid w:val="00C35CA4"/>
    <w:rsid w:val="00C528BD"/>
    <w:rsid w:val="00C62E97"/>
    <w:rsid w:val="00C742E3"/>
    <w:rsid w:val="00C822BF"/>
    <w:rsid w:val="00C90004"/>
    <w:rsid w:val="00C9262A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86299"/>
    <w:rsid w:val="00D86385"/>
    <w:rsid w:val="00D95726"/>
    <w:rsid w:val="00DA4B7F"/>
    <w:rsid w:val="00DB472D"/>
    <w:rsid w:val="00DC4FED"/>
    <w:rsid w:val="00DD758E"/>
    <w:rsid w:val="00DE5F88"/>
    <w:rsid w:val="00DF2298"/>
    <w:rsid w:val="00DF3974"/>
    <w:rsid w:val="00DF4290"/>
    <w:rsid w:val="00DF56E6"/>
    <w:rsid w:val="00E038FF"/>
    <w:rsid w:val="00E067BA"/>
    <w:rsid w:val="00E06CE9"/>
    <w:rsid w:val="00E10C59"/>
    <w:rsid w:val="00E147DE"/>
    <w:rsid w:val="00E360EA"/>
    <w:rsid w:val="00E46535"/>
    <w:rsid w:val="00E47F67"/>
    <w:rsid w:val="00E77096"/>
    <w:rsid w:val="00E80D10"/>
    <w:rsid w:val="00EA7A22"/>
    <w:rsid w:val="00EB74E8"/>
    <w:rsid w:val="00EC0F79"/>
    <w:rsid w:val="00EF0E02"/>
    <w:rsid w:val="00EF22EF"/>
    <w:rsid w:val="00EF6636"/>
    <w:rsid w:val="00F02E99"/>
    <w:rsid w:val="00F30552"/>
    <w:rsid w:val="00F419C0"/>
    <w:rsid w:val="00F46BDB"/>
    <w:rsid w:val="00F46F61"/>
    <w:rsid w:val="00F705AB"/>
    <w:rsid w:val="00F732FF"/>
    <w:rsid w:val="00F76481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628F0"/>
  <w15:chartTrackingRefBased/>
  <w15:docId w15:val="{230895C8-B0E4-46BF-A263-A949ED1D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AB7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C52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mailto:rmeijer9001@gmail.com" TargetMode="External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hyperlink" Target="mailto:rmeijer9001@gmail.com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svg"/><Relationship Id="rId23" Type="http://schemas.openxmlformats.org/officeDocument/2006/relationships/image" Target="media/image13.jpeg"/><Relationship Id="rId28" Type="http://schemas.openxmlformats.org/officeDocument/2006/relationships/hyperlink" Target="mailto:rmeijer9001@gmail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12.jpeg"/><Relationship Id="rId27" Type="http://schemas.openxmlformats.org/officeDocument/2006/relationships/hyperlink" Target="mailto:rmeijer9001@gmail.com" TargetMode="External"/><Relationship Id="rId30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Meij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7894</TotalTime>
  <Pages>6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Meijer</dc:creator>
  <cp:keywords/>
  <dc:description/>
  <cp:lastModifiedBy>Ryan Meijer</cp:lastModifiedBy>
  <cp:revision>8</cp:revision>
  <cp:lastPrinted>2026-10-05T02:45:00Z</cp:lastPrinted>
  <dcterms:created xsi:type="dcterms:W3CDTF">2026-09-24T10:54:00Z</dcterms:created>
  <dcterms:modified xsi:type="dcterms:W3CDTF">2026-10-05T02:51:00Z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